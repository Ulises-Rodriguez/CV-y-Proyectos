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270"/>
        <w:tblW w:w="1066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59"/>
        <w:gridCol w:w="711"/>
        <w:gridCol w:w="6397"/>
      </w:tblGrid>
      <w:tr w:rsidR="001B2ABD" w:rsidRPr="0059649E" w14:paraId="6235593C" w14:textId="77777777" w:rsidTr="00866C31">
        <w:trPr>
          <w:trHeight w:val="3532"/>
        </w:trPr>
        <w:tc>
          <w:tcPr>
            <w:tcW w:w="3559" w:type="dxa"/>
            <w:vAlign w:val="bottom"/>
          </w:tcPr>
          <w:p w14:paraId="1EDBB718" w14:textId="2FB144F2" w:rsidR="001B2ABD" w:rsidRPr="0059649E" w:rsidRDefault="001B2ABD" w:rsidP="00866C31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40B1A90" wp14:editId="48CEE3D1">
                      <wp:extent cx="2000250" cy="2018030"/>
                      <wp:effectExtent l="19050" t="19050" r="38100" b="39370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0180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5F03C" w14:textId="323D36A6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0B1A90" id="Óvalo 2" o:spid="_x0000_s1026" style="width:157.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1CA5F03C" w14:textId="323D36A6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11" w:type="dxa"/>
          </w:tcPr>
          <w:p w14:paraId="6E0BDC8C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  <w:vAlign w:val="bottom"/>
          </w:tcPr>
          <w:p w14:paraId="3D4F9BA2" w14:textId="77777777" w:rsidR="001B2ABD" w:rsidRDefault="00371B25" w:rsidP="00D613D8">
            <w:pPr>
              <w:pStyle w:val="Ttulo"/>
              <w:rPr>
                <w:sz w:val="72"/>
                <w:szCs w:val="72"/>
              </w:rPr>
            </w:pPr>
            <w:bookmarkStart w:id="0" w:name="_Hlk128764613"/>
            <w:r w:rsidRPr="00866C31">
              <w:rPr>
                <w:sz w:val="72"/>
                <w:szCs w:val="72"/>
              </w:rPr>
              <w:t>Ulises Rodriguez</w:t>
            </w:r>
          </w:p>
          <w:bookmarkEnd w:id="0"/>
          <w:p w14:paraId="4BD5C00C" w14:textId="0A2EB7D8" w:rsidR="00D613D8" w:rsidRPr="00D613D8" w:rsidRDefault="00D613D8" w:rsidP="00D613D8"/>
        </w:tc>
      </w:tr>
      <w:tr w:rsidR="001B2ABD" w:rsidRPr="0059649E" w14:paraId="2F29BAC3" w14:textId="77777777" w:rsidTr="00866C31">
        <w:trPr>
          <w:trHeight w:val="8314"/>
        </w:trPr>
        <w:tc>
          <w:tcPr>
            <w:tcW w:w="3559" w:type="dxa"/>
          </w:tcPr>
          <w:p w14:paraId="7739B87F" w14:textId="70DFB8DE" w:rsidR="00036450" w:rsidRPr="0059649E" w:rsidRDefault="00036450" w:rsidP="00866C31"/>
          <w:p w14:paraId="7C67CF67" w14:textId="77777777" w:rsidR="00036450" w:rsidRPr="0059649E" w:rsidRDefault="00036450" w:rsidP="00866C31"/>
          <w:sdt>
            <w:sdtPr>
              <w:rPr>
                <w:szCs w:val="22"/>
              </w:rPr>
              <w:id w:val="-1954003311"/>
              <w:placeholder>
                <w:docPart w:val="ADAE077997AD45A3BF32BC7FE8B9DBE3"/>
              </w:placeholder>
              <w:temporary/>
              <w:showingPlcHdr/>
              <w15:appearance w15:val="hidden"/>
            </w:sdtPr>
            <w:sdtEndPr/>
            <w:sdtContent>
              <w:p w14:paraId="358C9895" w14:textId="77777777" w:rsidR="00036450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067F8FE83062422F91A66021609B8971"/>
              </w:placeholder>
              <w:temporary/>
              <w:showingPlcHdr/>
              <w15:appearance w15:val="hidden"/>
            </w:sdtPr>
            <w:sdtEndPr/>
            <w:sdtContent>
              <w:p w14:paraId="6DC650D6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6C18113C" w14:textId="7F7AC64E" w:rsidR="004D3011" w:rsidRPr="007F159D" w:rsidRDefault="00371B25" w:rsidP="00866C31">
            <w:p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>2302411290</w:t>
            </w:r>
          </w:p>
          <w:p w14:paraId="725A0F6C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p w14:paraId="040EA058" w14:textId="05FEE593" w:rsidR="004D3011" w:rsidRPr="007F159D" w:rsidRDefault="001B7861" w:rsidP="00866C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GitHub/LinkedIN:</w:t>
            </w:r>
          </w:p>
          <w:p w14:paraId="4029F80E" w14:textId="47D9D4FA" w:rsidR="004D3011" w:rsidRPr="007F159D" w:rsidRDefault="00C607F6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 xml:space="preserve">https://github.com/Ulises-Rodriguez/CV-y-Proyectos.git </w:t>
            </w:r>
          </w:p>
          <w:p w14:paraId="0ACC49E0" w14:textId="77820157" w:rsidR="007F159D" w:rsidRPr="007F159D" w:rsidRDefault="007F159D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rFonts w:ascii="Segoe UI" w:hAnsi="Segoe UI" w:cs="Segoe UI"/>
                <w:sz w:val="20"/>
                <w:szCs w:val="20"/>
                <w:shd w:val="clear" w:color="auto" w:fill="F3F2EF"/>
              </w:rPr>
              <w:t>https://www.linkedin.com/in/ulises-rodriguez-87267a228</w:t>
            </w:r>
          </w:p>
          <w:p w14:paraId="251E11BF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EA3CFE762D8447D9BCEFA0494B646BEA"/>
              </w:placeholder>
              <w:temporary/>
              <w:showingPlcHdr/>
              <w15:appearance w15:val="hidden"/>
            </w:sdtPr>
            <w:sdtEndPr/>
            <w:sdtContent>
              <w:p w14:paraId="0D9B8C01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2356BE02" w14:textId="04274544" w:rsidR="00036450" w:rsidRPr="00D613D8" w:rsidRDefault="00495259" w:rsidP="00866C31">
            <w:pPr>
              <w:rPr>
                <w:rFonts w:ascii="Arial" w:hAnsi="Arial" w:cs="Arial"/>
                <w:color w:val="B85A22" w:themeColor="accent2" w:themeShade="BF"/>
                <w:sz w:val="20"/>
                <w:szCs w:val="20"/>
              </w:rPr>
            </w:pPr>
            <w:hyperlink r:id="rId11" w:history="1">
              <w:r w:rsidR="00371B25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uliisesrodriguez809@gmail.com</w:t>
              </w:r>
            </w:hyperlink>
          </w:p>
          <w:p w14:paraId="1F5B72F5" w14:textId="3AA7CC3B" w:rsidR="00866C31" w:rsidRPr="00D613D8" w:rsidRDefault="00495259" w:rsidP="007F159D">
            <w:pPr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866C31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rodriguezulises809@gmail.com</w:t>
              </w:r>
            </w:hyperlink>
          </w:p>
          <w:p w14:paraId="7031F8B3" w14:textId="4C8EDA59" w:rsidR="00866C31" w:rsidRPr="007F159D" w:rsidRDefault="00866C31" w:rsidP="00866C31">
            <w:pPr>
              <w:pStyle w:val="Ttulo3"/>
              <w:rPr>
                <w:szCs w:val="22"/>
              </w:rPr>
            </w:pPr>
            <w:r w:rsidRPr="007F159D">
              <w:rPr>
                <w:szCs w:val="22"/>
              </w:rPr>
              <w:t>Perfil</w:t>
            </w:r>
          </w:p>
          <w:p w14:paraId="047FC4EF" w14:textId="10C83619" w:rsidR="00866C31" w:rsidRPr="007F159D" w:rsidRDefault="00866C31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Buena Actitud, con ganas de seguir aprendiendo, mejorando y practicando el conocimiento que ya tengo, muy contento de poder hacer de todo relacionado al desarrollo web</w:t>
            </w:r>
          </w:p>
          <w:sdt>
            <w:sdtPr>
              <w:rPr>
                <w:szCs w:val="22"/>
              </w:rPr>
              <w:id w:val="-1444214663"/>
              <w:placeholder>
                <w:docPart w:val="F2225AEF12F64FCBBAE8C3ECA580AE2E"/>
              </w:placeholder>
              <w:temporary/>
              <w:showingPlcHdr/>
              <w15:appearance w15:val="hidden"/>
            </w:sdtPr>
            <w:sdtEndPr/>
            <w:sdtContent>
              <w:p w14:paraId="6B8D23C3" w14:textId="77777777" w:rsidR="004D3011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Aficiones</w:t>
                </w:r>
              </w:p>
            </w:sdtContent>
          </w:sdt>
          <w:p w14:paraId="20A1E6E7" w14:textId="6340430D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Salir a caminar con mi perro</w:t>
            </w:r>
          </w:p>
          <w:p w14:paraId="7E23F784" w14:textId="093CCB43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Video Juegos</w:t>
            </w:r>
          </w:p>
          <w:p w14:paraId="44DB8DB8" w14:textId="3433D602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Leer</w:t>
            </w:r>
          </w:p>
          <w:p w14:paraId="35D8B4F8" w14:textId="11540AB7" w:rsidR="004D3011" w:rsidRPr="0059649E" w:rsidRDefault="002616A8" w:rsidP="00866C31">
            <w:r w:rsidRPr="007F159D">
              <w:rPr>
                <w:sz w:val="22"/>
              </w:rPr>
              <w:t>Hacer mini proyectos para practicar lo que voy aprendiendo</w:t>
            </w:r>
            <w:r>
              <w:t xml:space="preserve"> </w:t>
            </w:r>
          </w:p>
        </w:tc>
        <w:tc>
          <w:tcPr>
            <w:tcW w:w="711" w:type="dxa"/>
          </w:tcPr>
          <w:p w14:paraId="55A361DD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</w:tcPr>
          <w:sdt>
            <w:sdtPr>
              <w:id w:val="1049110328"/>
              <w:placeholder>
                <w:docPart w:val="56F8C7A808E14F618994A2CB1D82F54F"/>
              </w:placeholder>
              <w:temporary/>
              <w:showingPlcHdr/>
              <w15:appearance w15:val="hidden"/>
            </w:sdtPr>
            <w:sdtEndPr/>
            <w:sdtContent>
              <w:p w14:paraId="77EE37F8" w14:textId="77777777" w:rsidR="001B2ABD" w:rsidRPr="0059649E" w:rsidRDefault="00E25A26" w:rsidP="00866C31">
                <w:pPr>
                  <w:pStyle w:val="Ttulo2"/>
                </w:pPr>
                <w:r w:rsidRPr="00866C31">
                  <w:rPr>
                    <w:sz w:val="28"/>
                    <w:szCs w:val="28"/>
                    <w:lang w:bidi="es-ES"/>
                  </w:rPr>
                  <w:t>EDUCACIÓN</w:t>
                </w:r>
              </w:p>
            </w:sdtContent>
          </w:sdt>
          <w:p w14:paraId="08E61963" w14:textId="4E2874C7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Secundario Completo</w:t>
            </w:r>
          </w:p>
          <w:p w14:paraId="7E689AD7" w14:textId="0055F3E0" w:rsidR="00036450" w:rsidRPr="00866C31" w:rsidRDefault="00371B25" w:rsidP="00866C31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Instituto secundario Bernardo </w:t>
            </w:r>
            <w:r w:rsidR="002616A8" w:rsidRPr="00866C31">
              <w:rPr>
                <w:sz w:val="24"/>
                <w:szCs w:val="24"/>
              </w:rPr>
              <w:t>Larroudé</w:t>
            </w:r>
            <w:r w:rsidRPr="00866C31">
              <w:rPr>
                <w:sz w:val="24"/>
                <w:szCs w:val="24"/>
              </w:rPr>
              <w:t xml:space="preserve"> P-28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- </w:t>
            </w:r>
            <w:r w:rsidRPr="00866C31">
              <w:rPr>
                <w:sz w:val="24"/>
                <w:szCs w:val="24"/>
              </w:rPr>
              <w:t>2014</w:t>
            </w:r>
          </w:p>
          <w:p w14:paraId="110D85FF" w14:textId="5639ABFC" w:rsidR="00036450" w:rsidRPr="00866C31" w:rsidRDefault="00036450" w:rsidP="00866C31">
            <w:pPr>
              <w:rPr>
                <w:sz w:val="24"/>
                <w:szCs w:val="24"/>
              </w:rPr>
            </w:pPr>
          </w:p>
          <w:p w14:paraId="4EDA51D1" w14:textId="317B6EC6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(en curso)</w:t>
            </w:r>
          </w:p>
          <w:p w14:paraId="33E3611A" w14:textId="2E17E1FA" w:rsidR="00C963C4" w:rsidRPr="005C1700" w:rsidRDefault="00371B25" w:rsidP="005C1700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Nacional de Córdoba: Facultad de Matemáticas, Física, Astronomía y Computación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Pr="00866C31">
              <w:rPr>
                <w:sz w:val="24"/>
                <w:szCs w:val="24"/>
                <w:lang w:bidi="es-ES"/>
              </w:rPr>
              <w:t>–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Pr="00866C31">
              <w:rPr>
                <w:sz w:val="24"/>
                <w:szCs w:val="24"/>
              </w:rPr>
              <w:t>(FAMAF)</w:t>
            </w:r>
          </w:p>
          <w:p w14:paraId="0914E4F0" w14:textId="019F7F31" w:rsidR="00C963C4" w:rsidRPr="00D613D8" w:rsidRDefault="002616A8" w:rsidP="00866C31">
            <w:p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Titulo</w:t>
            </w:r>
            <w:r w:rsidRPr="00866C31">
              <w:rPr>
                <w:sz w:val="24"/>
                <w:szCs w:val="24"/>
                <w:lang w:bidi="es-ES"/>
              </w:rPr>
              <w:t>: Licenciatura en ciencias de la computación</w:t>
            </w:r>
          </w:p>
          <w:sdt>
            <w:sdtPr>
              <w:id w:val="1001553383"/>
              <w:placeholder>
                <w:docPart w:val="8BE57596EE5448839969A0ADFCF6AA4A"/>
              </w:placeholder>
              <w:temporary/>
              <w:showingPlcHdr/>
              <w15:appearance w15:val="hidden"/>
            </w:sdtPr>
            <w:sdtEndPr/>
            <w:sdtContent>
              <w:p w14:paraId="36E35D18" w14:textId="17222169" w:rsidR="00FC30AC" w:rsidRPr="00B43847" w:rsidRDefault="00FC30AC" w:rsidP="0042276A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75FF831" w14:textId="7B4654A7" w:rsidR="00FC30AC" w:rsidRPr="00CC64A2" w:rsidRDefault="0042276A" w:rsidP="0042276A">
            <w:pPr>
              <w:pStyle w:val="Ttulo4"/>
              <w:rPr>
                <w:sz w:val="22"/>
                <w:lang w:bidi="es-ES"/>
              </w:rPr>
            </w:pPr>
            <w:r w:rsidRPr="00CC64A2">
              <w:rPr>
                <w:sz w:val="22"/>
              </w:rPr>
              <w:t>Roberto Mario Valfre</w:t>
            </w:r>
            <w:r w:rsidR="00FC30AC" w:rsidRPr="00CC64A2">
              <w:rPr>
                <w:sz w:val="22"/>
                <w:lang w:bidi="es-ES"/>
              </w:rPr>
              <w:t xml:space="preserve"> </w:t>
            </w:r>
            <w:r w:rsidRPr="00CC64A2">
              <w:rPr>
                <w:sz w:val="22"/>
                <w:lang w:bidi="es-ES"/>
              </w:rPr>
              <w:t>(Corralon de materiales  para la construcción  y ferretería)</w:t>
            </w:r>
          </w:p>
          <w:p w14:paraId="542A7EE1" w14:textId="77777777" w:rsidR="0042276A" w:rsidRPr="00CC64A2" w:rsidRDefault="0042276A" w:rsidP="0042276A">
            <w:pPr>
              <w:rPr>
                <w:sz w:val="22"/>
                <w:lang w:bidi="es-ES"/>
              </w:rPr>
            </w:pPr>
          </w:p>
          <w:p w14:paraId="77C1473D" w14:textId="5AEB2AA7" w:rsidR="00FC30AC" w:rsidRPr="00CC64A2" w:rsidRDefault="00204C4C" w:rsidP="00FC30AC">
            <w:pPr>
              <w:rPr>
                <w:sz w:val="22"/>
              </w:rPr>
            </w:pPr>
            <w:r w:rsidRPr="00CC64A2">
              <w:rPr>
                <w:sz w:val="22"/>
              </w:rPr>
              <w:t xml:space="preserve">Puesto de Trabajo: </w:t>
            </w:r>
            <w:r w:rsidR="0042276A" w:rsidRPr="00CC64A2">
              <w:rPr>
                <w:sz w:val="22"/>
              </w:rPr>
              <w:t>Atencion</w:t>
            </w:r>
            <w:r w:rsidRPr="00CC64A2">
              <w:rPr>
                <w:sz w:val="22"/>
              </w:rPr>
              <w:t xml:space="preserve"> y servicio</w:t>
            </w:r>
            <w:r w:rsidR="0042276A" w:rsidRPr="00CC64A2">
              <w:rPr>
                <w:sz w:val="22"/>
              </w:rPr>
              <w:t xml:space="preserve"> al cliente y repositor</w:t>
            </w:r>
            <w:r w:rsidRPr="00CC64A2">
              <w:rPr>
                <w:sz w:val="22"/>
              </w:rPr>
              <w:t xml:space="preserve"> de materiales de venta</w:t>
            </w:r>
            <w:r w:rsidR="00FC30AC" w:rsidRPr="00CC64A2">
              <w:rPr>
                <w:sz w:val="22"/>
                <w:lang w:bidi="es-ES"/>
              </w:rPr>
              <w:t xml:space="preserve"> </w:t>
            </w:r>
          </w:p>
          <w:p w14:paraId="50C6252E" w14:textId="4DA2D0CD" w:rsidR="00036450" w:rsidRPr="00C963C4" w:rsidRDefault="002616A8" w:rsidP="00866C31">
            <w:pPr>
              <w:pStyle w:val="Ttulo2"/>
              <w:rPr>
                <w:sz w:val="24"/>
                <w:szCs w:val="24"/>
              </w:rPr>
            </w:pPr>
            <w:r w:rsidRPr="00C963C4">
              <w:rPr>
                <w:sz w:val="24"/>
                <w:szCs w:val="24"/>
              </w:rPr>
              <w:t>Habilidades IT</w:t>
            </w:r>
          </w:p>
          <w:p w14:paraId="2ECACCE1" w14:textId="4991B9ED" w:rsidR="00036450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Lenguajes</w:t>
            </w:r>
            <w:r w:rsidR="00CD4BA4">
              <w:rPr>
                <w:sz w:val="24"/>
                <w:szCs w:val="24"/>
              </w:rPr>
              <w:t>/bibliotecas/fram</w:t>
            </w:r>
            <w:r w:rsidR="006E368C">
              <w:rPr>
                <w:sz w:val="24"/>
                <w:szCs w:val="24"/>
              </w:rPr>
              <w:t>e</w:t>
            </w:r>
            <w:r w:rsidR="00CD4BA4">
              <w:rPr>
                <w:sz w:val="24"/>
                <w:szCs w:val="24"/>
              </w:rPr>
              <w:t>works</w:t>
            </w:r>
            <w:r w:rsidRPr="00866C31">
              <w:rPr>
                <w:sz w:val="24"/>
                <w:szCs w:val="24"/>
              </w:rPr>
              <w:t>: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59C0005" w14:textId="7446EA90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JavaScript</w:t>
            </w:r>
          </w:p>
          <w:p w14:paraId="5FA19AC9" w14:textId="00FA22E1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HTML</w:t>
            </w:r>
          </w:p>
          <w:p w14:paraId="5A92CC8F" w14:textId="5F5963EE" w:rsidR="000F4B42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CSS</w:t>
            </w:r>
            <w:r w:rsidR="005C1700">
              <w:rPr>
                <w:sz w:val="24"/>
                <w:szCs w:val="24"/>
                <w:lang w:bidi="es-ES"/>
              </w:rPr>
              <w:t>/ Bootstrap 5</w:t>
            </w:r>
            <w:r w:rsidR="009B0C61">
              <w:rPr>
                <w:sz w:val="24"/>
                <w:szCs w:val="24"/>
                <w:lang w:bidi="es-ES"/>
              </w:rPr>
              <w:t xml:space="preserve"> / SASS</w:t>
            </w:r>
          </w:p>
          <w:p w14:paraId="1718C3F1" w14:textId="4CBE5D7E" w:rsidR="002616A8" w:rsidRPr="00866C31" w:rsidRDefault="001B7861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B</w:t>
            </w:r>
            <w:r w:rsidRPr="001B7861">
              <w:rPr>
                <w:sz w:val="24"/>
                <w:szCs w:val="24"/>
                <w:lang w:bidi="es-ES"/>
              </w:rPr>
              <w:t>ootstrap</w:t>
            </w:r>
          </w:p>
          <w:p w14:paraId="5DF892A3" w14:textId="477E8192" w:rsidR="002616A8" w:rsidRPr="00866C31" w:rsidRDefault="002616A8" w:rsidP="005C1700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React JS</w:t>
            </w:r>
            <w:r w:rsidR="005C1700">
              <w:rPr>
                <w:sz w:val="24"/>
                <w:szCs w:val="24"/>
                <w:lang w:bidi="es-ES"/>
              </w:rPr>
              <w:t xml:space="preserve"> </w:t>
            </w:r>
          </w:p>
          <w:p w14:paraId="0504875D" w14:textId="03DF91AE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Python</w:t>
            </w:r>
          </w:p>
          <w:p w14:paraId="0D336668" w14:textId="264BDBAB" w:rsidR="004D3011" w:rsidRDefault="005C1700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SQLITE3</w:t>
            </w:r>
            <w:r w:rsidR="002616A8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9D0FBDA" w14:textId="14B6381F" w:rsidR="00866C31" w:rsidRDefault="00C963C4" w:rsidP="00A94BAD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Tablas de datos</w:t>
            </w:r>
          </w:p>
          <w:p w14:paraId="2D93C50B" w14:textId="0CCF079C" w:rsidR="005C1700" w:rsidRDefault="005C1700" w:rsidP="00A94BAD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GitHub</w:t>
            </w:r>
          </w:p>
          <w:p w14:paraId="7D63A8E3" w14:textId="1A7384BB" w:rsidR="005C1700" w:rsidRDefault="005C1700" w:rsidP="00A94BAD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Sitemas OP: Windows y Linux</w:t>
            </w:r>
          </w:p>
          <w:p w14:paraId="762E2CBF" w14:textId="77777777" w:rsidR="00A94BAD" w:rsidRPr="00866C31" w:rsidRDefault="00A94BAD" w:rsidP="00A94BAD">
            <w:pPr>
              <w:pStyle w:val="Prrafodelista"/>
              <w:rPr>
                <w:sz w:val="24"/>
                <w:szCs w:val="24"/>
                <w:lang w:bidi="es-ES"/>
              </w:rPr>
            </w:pPr>
          </w:p>
          <w:p w14:paraId="07EC6DE4" w14:textId="0ECB67F4" w:rsidR="004D3011" w:rsidRPr="00866C31" w:rsidRDefault="002616A8" w:rsidP="00866C31">
            <w:pPr>
              <w:pStyle w:val="Ttulo4"/>
              <w:rPr>
                <w:bCs/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Idiomas:</w:t>
            </w:r>
            <w:r w:rsidR="002D3CA3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061FB4AE" w14:textId="405DE3D7" w:rsidR="004D3011" w:rsidRPr="00866C31" w:rsidRDefault="002616A8" w:rsidP="00866C31">
            <w:pPr>
              <w:pStyle w:val="Fech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Ingles – “ Fisk Ingles Certificado “</w:t>
            </w:r>
          </w:p>
          <w:p w14:paraId="64D66BE0" w14:textId="19C3EFB1" w:rsidR="00036450" w:rsidRPr="005C1700" w:rsidRDefault="00036450" w:rsidP="005C1700">
            <w:pPr>
              <w:rPr>
                <w:sz w:val="24"/>
                <w:szCs w:val="24"/>
              </w:rPr>
            </w:pPr>
          </w:p>
          <w:p w14:paraId="10F5577B" w14:textId="43FF55EC" w:rsidR="00036450" w:rsidRPr="0059649E" w:rsidRDefault="00036450" w:rsidP="00866C31">
            <w:pPr>
              <w:rPr>
                <w:color w:val="FFFFFF" w:themeColor="background1"/>
              </w:rPr>
            </w:pPr>
          </w:p>
        </w:tc>
      </w:tr>
    </w:tbl>
    <w:p w14:paraId="7185B359" w14:textId="77777777" w:rsidR="002616A8" w:rsidRPr="002616A8" w:rsidRDefault="002616A8" w:rsidP="002616A8"/>
    <w:sectPr w:rsidR="002616A8" w:rsidRPr="002616A8" w:rsidSect="0059649E"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EB529" w14:textId="77777777" w:rsidR="00495259" w:rsidRDefault="00495259" w:rsidP="000C45FF">
      <w:r>
        <w:separator/>
      </w:r>
    </w:p>
  </w:endnote>
  <w:endnote w:type="continuationSeparator" w:id="0">
    <w:p w14:paraId="555EF63C" w14:textId="77777777" w:rsidR="00495259" w:rsidRDefault="0049525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BE26" w14:textId="77777777" w:rsidR="00495259" w:rsidRDefault="00495259" w:rsidP="000C45FF">
      <w:r>
        <w:separator/>
      </w:r>
    </w:p>
  </w:footnote>
  <w:footnote w:type="continuationSeparator" w:id="0">
    <w:p w14:paraId="1D17DA6E" w14:textId="77777777" w:rsidR="00495259" w:rsidRDefault="00495259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606A4"/>
    <w:multiLevelType w:val="hybridMultilevel"/>
    <w:tmpl w:val="B018101A"/>
    <w:lvl w:ilvl="0" w:tplc="F9EC7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535A9"/>
    <w:multiLevelType w:val="hybridMultilevel"/>
    <w:tmpl w:val="BBE49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A20A9"/>
    <w:multiLevelType w:val="hybridMultilevel"/>
    <w:tmpl w:val="6098FF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AB20A7B"/>
    <w:multiLevelType w:val="hybridMultilevel"/>
    <w:tmpl w:val="71DC86B6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3CB9359E"/>
    <w:multiLevelType w:val="hybridMultilevel"/>
    <w:tmpl w:val="6B4246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A3B6A"/>
    <w:multiLevelType w:val="hybridMultilevel"/>
    <w:tmpl w:val="3AB469F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6"/>
  </w:num>
  <w:num w:numId="15">
    <w:abstractNumId w:val="15"/>
  </w:num>
  <w:num w:numId="16">
    <w:abstractNumId w:val="11"/>
  </w:num>
  <w:num w:numId="17">
    <w:abstractNumId w:val="12"/>
  </w:num>
  <w:num w:numId="18">
    <w:abstractNumId w:val="1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25"/>
    <w:rsid w:val="00036450"/>
    <w:rsid w:val="00075675"/>
    <w:rsid w:val="00094499"/>
    <w:rsid w:val="000C45FF"/>
    <w:rsid w:val="000D5087"/>
    <w:rsid w:val="000E3FD1"/>
    <w:rsid w:val="000F4B42"/>
    <w:rsid w:val="00112054"/>
    <w:rsid w:val="001424E5"/>
    <w:rsid w:val="001525E1"/>
    <w:rsid w:val="00180329"/>
    <w:rsid w:val="0019001F"/>
    <w:rsid w:val="001A74A5"/>
    <w:rsid w:val="001B2ABD"/>
    <w:rsid w:val="001B7861"/>
    <w:rsid w:val="001E0391"/>
    <w:rsid w:val="001E1759"/>
    <w:rsid w:val="001F1ECC"/>
    <w:rsid w:val="00204C4C"/>
    <w:rsid w:val="00236481"/>
    <w:rsid w:val="002400EB"/>
    <w:rsid w:val="002559EC"/>
    <w:rsid w:val="00256CF7"/>
    <w:rsid w:val="002616A8"/>
    <w:rsid w:val="00281FD5"/>
    <w:rsid w:val="002B29D5"/>
    <w:rsid w:val="002D3CA3"/>
    <w:rsid w:val="002D54F8"/>
    <w:rsid w:val="0030481B"/>
    <w:rsid w:val="003156FC"/>
    <w:rsid w:val="003254B5"/>
    <w:rsid w:val="0037121F"/>
    <w:rsid w:val="00371B25"/>
    <w:rsid w:val="003A6B7D"/>
    <w:rsid w:val="003B06CA"/>
    <w:rsid w:val="004071FC"/>
    <w:rsid w:val="004142CD"/>
    <w:rsid w:val="0042276A"/>
    <w:rsid w:val="00445947"/>
    <w:rsid w:val="004561E8"/>
    <w:rsid w:val="004813B3"/>
    <w:rsid w:val="00495259"/>
    <w:rsid w:val="00496591"/>
    <w:rsid w:val="004C63E4"/>
    <w:rsid w:val="004D3011"/>
    <w:rsid w:val="005262AC"/>
    <w:rsid w:val="00593677"/>
    <w:rsid w:val="0059649E"/>
    <w:rsid w:val="005C1700"/>
    <w:rsid w:val="005E39D5"/>
    <w:rsid w:val="00600670"/>
    <w:rsid w:val="0062123A"/>
    <w:rsid w:val="00646E75"/>
    <w:rsid w:val="006771D0"/>
    <w:rsid w:val="006E368C"/>
    <w:rsid w:val="00715FCB"/>
    <w:rsid w:val="00743101"/>
    <w:rsid w:val="007775E1"/>
    <w:rsid w:val="007867A0"/>
    <w:rsid w:val="007927F5"/>
    <w:rsid w:val="007F159D"/>
    <w:rsid w:val="00802CA0"/>
    <w:rsid w:val="00866C31"/>
    <w:rsid w:val="009260CD"/>
    <w:rsid w:val="00952C25"/>
    <w:rsid w:val="009A0803"/>
    <w:rsid w:val="009A09AC"/>
    <w:rsid w:val="009B0C61"/>
    <w:rsid w:val="00A2118D"/>
    <w:rsid w:val="00A94BAD"/>
    <w:rsid w:val="00AD76E2"/>
    <w:rsid w:val="00B20152"/>
    <w:rsid w:val="00B359E4"/>
    <w:rsid w:val="00B43847"/>
    <w:rsid w:val="00B57D98"/>
    <w:rsid w:val="00B70850"/>
    <w:rsid w:val="00C066B6"/>
    <w:rsid w:val="00C37BA1"/>
    <w:rsid w:val="00C4674C"/>
    <w:rsid w:val="00C506CF"/>
    <w:rsid w:val="00C607F6"/>
    <w:rsid w:val="00C72BED"/>
    <w:rsid w:val="00C9578B"/>
    <w:rsid w:val="00C963C4"/>
    <w:rsid w:val="00CB0055"/>
    <w:rsid w:val="00CC0C6D"/>
    <w:rsid w:val="00CC64A2"/>
    <w:rsid w:val="00CD4BA4"/>
    <w:rsid w:val="00D04BFE"/>
    <w:rsid w:val="00D2522B"/>
    <w:rsid w:val="00D422DE"/>
    <w:rsid w:val="00D5459D"/>
    <w:rsid w:val="00D613D8"/>
    <w:rsid w:val="00D9606C"/>
    <w:rsid w:val="00DA1F4D"/>
    <w:rsid w:val="00DD172A"/>
    <w:rsid w:val="00DF4127"/>
    <w:rsid w:val="00E25A26"/>
    <w:rsid w:val="00E4381A"/>
    <w:rsid w:val="00E55D74"/>
    <w:rsid w:val="00EE4C8D"/>
    <w:rsid w:val="00F60274"/>
    <w:rsid w:val="00F77FB9"/>
    <w:rsid w:val="00F94526"/>
    <w:rsid w:val="00FB068F"/>
    <w:rsid w:val="00FC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E6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7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rodriguezulises809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liisesrodriguez809@gmail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li\AppData\Local\Microsoft\Office\16.0\DTS\es-ES%7bFAEBD04B-DAAF-4951-8BD8-ABDD05C37E0E%7d\%7b9B969228-299F-4C27-A94D-2539B6D2665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E077997AD45A3BF32BC7FE8B9D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170BF-5C6D-4F1D-AD7F-2B111282E80C}"/>
      </w:docPartPr>
      <w:docPartBody>
        <w:p w:rsidR="0002271F" w:rsidRDefault="004752DE">
          <w:pPr>
            <w:pStyle w:val="ADAE077997AD45A3BF32BC7FE8B9DBE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67F8FE83062422F91A66021609B8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CD018-2D48-4134-957E-7F198AA9C7F1}"/>
      </w:docPartPr>
      <w:docPartBody>
        <w:p w:rsidR="0002271F" w:rsidRDefault="004752DE">
          <w:pPr>
            <w:pStyle w:val="067F8FE83062422F91A66021609B8971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EA3CFE762D8447D9BCEFA0494B64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A85FD-2D12-4D35-B5E9-0E8712699EF1}"/>
      </w:docPartPr>
      <w:docPartBody>
        <w:p w:rsidR="0002271F" w:rsidRDefault="004752DE">
          <w:pPr>
            <w:pStyle w:val="EA3CFE762D8447D9BCEFA0494B646BE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F2225AEF12F64FCBBAE8C3ECA580A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EC6D2-C442-4632-B9C5-203B2CFEE9E8}"/>
      </w:docPartPr>
      <w:docPartBody>
        <w:p w:rsidR="0002271F" w:rsidRDefault="004752DE">
          <w:pPr>
            <w:pStyle w:val="F2225AEF12F64FCBBAE8C3ECA580AE2E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56F8C7A808E14F618994A2CB1D82F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07095-F58D-43B0-937B-D59B6B0A170E}"/>
      </w:docPartPr>
      <w:docPartBody>
        <w:p w:rsidR="0002271F" w:rsidRDefault="004752DE">
          <w:pPr>
            <w:pStyle w:val="56F8C7A808E14F618994A2CB1D82F54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8BE57596EE5448839969A0ADFCF6A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9E5D3-6D2C-447F-AF3F-8074F45FA42C}"/>
      </w:docPartPr>
      <w:docPartBody>
        <w:p w:rsidR="00AB3AA7" w:rsidRDefault="00A96073" w:rsidP="00A96073">
          <w:pPr>
            <w:pStyle w:val="8BE57596EE5448839969A0ADFCF6AA4A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2E"/>
    <w:rsid w:val="0002271F"/>
    <w:rsid w:val="00164B2E"/>
    <w:rsid w:val="004752DE"/>
    <w:rsid w:val="00584036"/>
    <w:rsid w:val="00832F1D"/>
    <w:rsid w:val="00974749"/>
    <w:rsid w:val="00A01B9F"/>
    <w:rsid w:val="00A96073"/>
    <w:rsid w:val="00AB284A"/>
    <w:rsid w:val="00AB3AA7"/>
    <w:rsid w:val="00BE2C02"/>
    <w:rsid w:val="00C0165A"/>
    <w:rsid w:val="00EA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AE077997AD45A3BF32BC7FE8B9DBE3">
    <w:name w:val="ADAE077997AD45A3BF32BC7FE8B9DBE3"/>
  </w:style>
  <w:style w:type="paragraph" w:customStyle="1" w:styleId="067F8FE83062422F91A66021609B8971">
    <w:name w:val="067F8FE83062422F91A66021609B8971"/>
  </w:style>
  <w:style w:type="paragraph" w:customStyle="1" w:styleId="8BE57596EE5448839969A0ADFCF6AA4A">
    <w:name w:val="8BE57596EE5448839969A0ADFCF6AA4A"/>
    <w:rsid w:val="00A96073"/>
  </w:style>
  <w:style w:type="paragraph" w:customStyle="1" w:styleId="EA3CFE762D8447D9BCEFA0494B646BEA">
    <w:name w:val="EA3CFE762D8447D9BCEFA0494B646BE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2225AEF12F64FCBBAE8C3ECA580AE2E">
    <w:name w:val="F2225AEF12F64FCBBAE8C3ECA580AE2E"/>
  </w:style>
  <w:style w:type="paragraph" w:customStyle="1" w:styleId="56F8C7A808E14F618994A2CB1D82F54F">
    <w:name w:val="56F8C7A808E14F618994A2CB1D82F54F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{9B969228-299F-4C27-A94D-2539B6D26656}tf00546271_win32.dotx</Template>
  <TotalTime>0</TotalTime>
  <Pages>1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2022-10-04T17:53:00Z</dcterms:created>
  <dcterms:modified xsi:type="dcterms:W3CDTF">2023-05-28T22:31:00Z</dcterms:modified>
</cp:coreProperties>
</file>