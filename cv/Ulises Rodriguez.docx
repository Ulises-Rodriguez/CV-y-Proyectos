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Y="270"/>
        <w:tblW w:w="10667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559"/>
        <w:gridCol w:w="711"/>
        <w:gridCol w:w="6397"/>
      </w:tblGrid>
      <w:tr w:rsidR="001B2ABD" w:rsidRPr="0059649E" w14:paraId="6235593C" w14:textId="77777777" w:rsidTr="00866C31">
        <w:trPr>
          <w:trHeight w:val="3532"/>
        </w:trPr>
        <w:tc>
          <w:tcPr>
            <w:tcW w:w="3559" w:type="dxa"/>
            <w:vAlign w:val="bottom"/>
          </w:tcPr>
          <w:p w14:paraId="1EDBB718" w14:textId="2FB144F2" w:rsidR="001B2ABD" w:rsidRPr="0059649E" w:rsidRDefault="001B2ABD" w:rsidP="00866C31">
            <w:pPr>
              <w:tabs>
                <w:tab w:val="left" w:pos="990"/>
              </w:tabs>
              <w:jc w:val="center"/>
            </w:pPr>
            <w:r w:rsidRPr="0059649E"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40B1A90" wp14:editId="48CEE3D1">
                      <wp:extent cx="2000250" cy="2018030"/>
                      <wp:effectExtent l="19050" t="19050" r="38100" b="39370"/>
                      <wp:docPr id="2" name="Óva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250" cy="201803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A5F03C" w14:textId="323D36A6" w:rsidR="00EE4C8D" w:rsidRPr="00EE4C8D" w:rsidRDefault="00EE4C8D" w:rsidP="00EE4C8D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40B1A90" id="Óvalo 2" o:spid="_x0000_s1026" style="width:157.5pt;height:1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" strokecolor="#94b6d2 [3204]" strokeweight="5pt">
                      <v:fill r:id="rId10" o:title="" recolor="t" rotate="t" type="frame"/>
                      <v:stroke joinstyle="miter"/>
                      <v:textbox>
                        <w:txbxContent>
                          <w:p w14:paraId="1CA5F03C" w14:textId="323D36A6" w:rsidR="00EE4C8D" w:rsidRPr="00EE4C8D" w:rsidRDefault="00EE4C8D" w:rsidP="00EE4C8D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11" w:type="dxa"/>
          </w:tcPr>
          <w:p w14:paraId="6E0BDC8C" w14:textId="77777777" w:rsidR="001B2ABD" w:rsidRPr="0059649E" w:rsidRDefault="001B2ABD" w:rsidP="00866C31">
            <w:pPr>
              <w:tabs>
                <w:tab w:val="left" w:pos="990"/>
              </w:tabs>
            </w:pPr>
          </w:p>
        </w:tc>
        <w:tc>
          <w:tcPr>
            <w:tcW w:w="6397" w:type="dxa"/>
            <w:vAlign w:val="bottom"/>
          </w:tcPr>
          <w:p w14:paraId="3D4F9BA2" w14:textId="77777777" w:rsidR="001B2ABD" w:rsidRDefault="00371B25" w:rsidP="00D613D8">
            <w:pPr>
              <w:pStyle w:val="Ttulo"/>
              <w:rPr>
                <w:sz w:val="72"/>
                <w:szCs w:val="72"/>
              </w:rPr>
            </w:pPr>
            <w:bookmarkStart w:id="0" w:name="_Hlk128764613"/>
            <w:r w:rsidRPr="00866C31">
              <w:rPr>
                <w:sz w:val="72"/>
                <w:szCs w:val="72"/>
              </w:rPr>
              <w:t>Ulises Rodriguez</w:t>
            </w:r>
          </w:p>
          <w:bookmarkEnd w:id="0"/>
          <w:p w14:paraId="4BD5C00C" w14:textId="0A2EB7D8" w:rsidR="00D613D8" w:rsidRPr="00D613D8" w:rsidRDefault="00D613D8" w:rsidP="00D613D8"/>
        </w:tc>
      </w:tr>
      <w:tr w:rsidR="001B2ABD" w:rsidRPr="0059649E" w14:paraId="2F29BAC3" w14:textId="77777777" w:rsidTr="00866C31">
        <w:trPr>
          <w:trHeight w:val="8314"/>
        </w:trPr>
        <w:tc>
          <w:tcPr>
            <w:tcW w:w="3559" w:type="dxa"/>
          </w:tcPr>
          <w:p w14:paraId="7739B87F" w14:textId="70DFB8DE" w:rsidR="00036450" w:rsidRPr="0059649E" w:rsidRDefault="00036450" w:rsidP="00866C31"/>
          <w:p w14:paraId="7C67CF67" w14:textId="77777777" w:rsidR="00036450" w:rsidRPr="0059649E" w:rsidRDefault="00036450" w:rsidP="00866C31"/>
          <w:sdt>
            <w:sdtPr>
              <w:rPr>
                <w:szCs w:val="22"/>
              </w:rPr>
              <w:id w:val="-1954003311"/>
              <w:placeholder>
                <w:docPart w:val="ADAE077997AD45A3BF32BC7FE8B9DBE3"/>
              </w:placeholder>
              <w:temporary/>
              <w:showingPlcHdr/>
              <w15:appearance w15:val="hidden"/>
            </w:sdtPr>
            <w:sdtEndPr/>
            <w:sdtContent>
              <w:p w14:paraId="358C9895" w14:textId="77777777" w:rsidR="00036450" w:rsidRPr="007F159D" w:rsidRDefault="00CB0055" w:rsidP="00866C31">
                <w:pPr>
                  <w:pStyle w:val="Ttulo3"/>
                  <w:rPr>
                    <w:szCs w:val="22"/>
                  </w:rPr>
                </w:pPr>
                <w:r w:rsidRPr="007F159D">
                  <w:rPr>
                    <w:szCs w:val="22"/>
                    <w:lang w:bidi="es-ES"/>
                  </w:rPr>
                  <w:t>Contacto</w:t>
                </w:r>
              </w:p>
            </w:sdtContent>
          </w:sdt>
          <w:sdt>
            <w:sdtPr>
              <w:rPr>
                <w:sz w:val="20"/>
                <w:szCs w:val="20"/>
              </w:rPr>
              <w:id w:val="1111563247"/>
              <w:placeholder>
                <w:docPart w:val="067F8FE83062422F91A66021609B8971"/>
              </w:placeholder>
              <w:temporary/>
              <w:showingPlcHdr/>
              <w15:appearance w15:val="hidden"/>
            </w:sdtPr>
            <w:sdtEndPr/>
            <w:sdtContent>
              <w:p w14:paraId="6DC650D6" w14:textId="77777777" w:rsidR="004D3011" w:rsidRPr="007F159D" w:rsidRDefault="004D3011" w:rsidP="00866C31">
                <w:pPr>
                  <w:rPr>
                    <w:sz w:val="20"/>
                    <w:szCs w:val="20"/>
                  </w:rPr>
                </w:pPr>
                <w:r w:rsidRPr="007F159D">
                  <w:rPr>
                    <w:sz w:val="20"/>
                    <w:szCs w:val="20"/>
                    <w:lang w:bidi="es-ES"/>
                  </w:rPr>
                  <w:t>TELÉFONO:</w:t>
                </w:r>
              </w:p>
            </w:sdtContent>
          </w:sdt>
          <w:p w14:paraId="6C18113C" w14:textId="7F7AC64E" w:rsidR="004D3011" w:rsidRPr="007F159D" w:rsidRDefault="00371B25" w:rsidP="00866C31">
            <w:pPr>
              <w:rPr>
                <w:sz w:val="20"/>
                <w:szCs w:val="20"/>
              </w:rPr>
            </w:pPr>
            <w:r w:rsidRPr="007F159D">
              <w:rPr>
                <w:sz w:val="20"/>
                <w:szCs w:val="20"/>
              </w:rPr>
              <w:t>2302411290</w:t>
            </w:r>
          </w:p>
          <w:p w14:paraId="725A0F6C" w14:textId="77777777" w:rsidR="004D3011" w:rsidRPr="007F159D" w:rsidRDefault="004D3011" w:rsidP="00866C31">
            <w:pPr>
              <w:rPr>
                <w:sz w:val="20"/>
                <w:szCs w:val="20"/>
              </w:rPr>
            </w:pPr>
          </w:p>
          <w:p w14:paraId="040EA058" w14:textId="05FEE593" w:rsidR="004D3011" w:rsidRPr="007F159D" w:rsidRDefault="001B7861" w:rsidP="00866C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GitHub/</w:t>
            </w:r>
            <w:proofErr w:type="spellStart"/>
            <w:r>
              <w:rPr>
                <w:sz w:val="20"/>
                <w:szCs w:val="20"/>
              </w:rPr>
              <w:t>LinkedIN</w:t>
            </w:r>
            <w:proofErr w:type="spellEnd"/>
            <w:r>
              <w:rPr>
                <w:sz w:val="20"/>
                <w:szCs w:val="20"/>
              </w:rPr>
              <w:t>:</w:t>
            </w:r>
          </w:p>
          <w:p w14:paraId="4029F80E" w14:textId="47D9D4FA" w:rsidR="004D3011" w:rsidRPr="007F159D" w:rsidRDefault="00C607F6" w:rsidP="007F159D">
            <w:pPr>
              <w:pStyle w:val="Prrafodelista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 w:rsidRPr="007F159D">
              <w:rPr>
                <w:sz w:val="20"/>
                <w:szCs w:val="20"/>
              </w:rPr>
              <w:t xml:space="preserve">https://github.com/Ulises-Rodriguez/CV-y-Proyectos.git </w:t>
            </w:r>
          </w:p>
          <w:p w14:paraId="0ACC49E0" w14:textId="77820157" w:rsidR="007F159D" w:rsidRPr="007F159D" w:rsidRDefault="007F159D" w:rsidP="007F159D">
            <w:pPr>
              <w:pStyle w:val="Prrafodelista"/>
              <w:numPr>
                <w:ilvl w:val="0"/>
                <w:numId w:val="18"/>
              </w:numPr>
              <w:rPr>
                <w:sz w:val="20"/>
                <w:szCs w:val="20"/>
              </w:rPr>
            </w:pPr>
            <w:r w:rsidRPr="007F159D">
              <w:rPr>
                <w:rFonts w:ascii="Segoe UI" w:hAnsi="Segoe UI" w:cs="Segoe UI"/>
                <w:sz w:val="20"/>
                <w:szCs w:val="20"/>
                <w:shd w:val="clear" w:color="auto" w:fill="F3F2EF"/>
              </w:rPr>
              <w:t>https://www.linkedin.com/in/ulises-rodriguez-87267a228</w:t>
            </w:r>
          </w:p>
          <w:p w14:paraId="251E11BF" w14:textId="77777777" w:rsidR="004D3011" w:rsidRPr="007F159D" w:rsidRDefault="004D3011" w:rsidP="00866C31">
            <w:pPr>
              <w:rPr>
                <w:sz w:val="20"/>
                <w:szCs w:val="20"/>
              </w:rPr>
            </w:pPr>
          </w:p>
          <w:sdt>
            <w:sdtPr>
              <w:rPr>
                <w:sz w:val="20"/>
                <w:szCs w:val="20"/>
              </w:rPr>
              <w:id w:val="-240260293"/>
              <w:placeholder>
                <w:docPart w:val="EA3CFE762D8447D9BCEFA0494B646BEA"/>
              </w:placeholder>
              <w:temporary/>
              <w:showingPlcHdr/>
              <w15:appearance w15:val="hidden"/>
            </w:sdtPr>
            <w:sdtEndPr/>
            <w:sdtContent>
              <w:p w14:paraId="0D9B8C01" w14:textId="77777777" w:rsidR="004D3011" w:rsidRPr="007F159D" w:rsidRDefault="004D3011" w:rsidP="00866C31">
                <w:pPr>
                  <w:rPr>
                    <w:sz w:val="20"/>
                    <w:szCs w:val="20"/>
                  </w:rPr>
                </w:pPr>
                <w:r w:rsidRPr="007F159D">
                  <w:rPr>
                    <w:sz w:val="20"/>
                    <w:szCs w:val="20"/>
                    <w:lang w:bidi="es-ES"/>
                  </w:rPr>
                  <w:t>CORREO ELECTRÓNICO:</w:t>
                </w:r>
              </w:p>
            </w:sdtContent>
          </w:sdt>
          <w:p w14:paraId="2356BE02" w14:textId="04274544" w:rsidR="00036450" w:rsidRPr="00D613D8" w:rsidRDefault="00D9606C" w:rsidP="00866C31">
            <w:pPr>
              <w:rPr>
                <w:rFonts w:ascii="Arial" w:hAnsi="Arial" w:cs="Arial"/>
                <w:color w:val="B85A22" w:themeColor="accent2" w:themeShade="BF"/>
                <w:sz w:val="20"/>
                <w:szCs w:val="20"/>
              </w:rPr>
            </w:pPr>
            <w:hyperlink r:id="rId11" w:history="1">
              <w:r w:rsidR="00371B25" w:rsidRPr="00D613D8">
                <w:rPr>
                  <w:rStyle w:val="Hipervnculo"/>
                  <w:rFonts w:ascii="Arial" w:hAnsi="Arial" w:cs="Arial"/>
                  <w:sz w:val="20"/>
                  <w:szCs w:val="20"/>
                  <w:u w:val="none"/>
                </w:rPr>
                <w:t>uliisesrodriguez809@gmail.com</w:t>
              </w:r>
            </w:hyperlink>
          </w:p>
          <w:p w14:paraId="1F5B72F5" w14:textId="3AA7CC3B" w:rsidR="00866C31" w:rsidRPr="00D613D8" w:rsidRDefault="00D9606C" w:rsidP="007F159D">
            <w:pPr>
              <w:rPr>
                <w:rFonts w:ascii="Arial" w:hAnsi="Arial" w:cs="Arial"/>
                <w:sz w:val="20"/>
                <w:szCs w:val="20"/>
              </w:rPr>
            </w:pPr>
            <w:hyperlink r:id="rId12" w:history="1">
              <w:r w:rsidR="00866C31" w:rsidRPr="00D613D8">
                <w:rPr>
                  <w:rStyle w:val="Hipervnculo"/>
                  <w:rFonts w:ascii="Arial" w:hAnsi="Arial" w:cs="Arial"/>
                  <w:sz w:val="20"/>
                  <w:szCs w:val="20"/>
                  <w:u w:val="none"/>
                </w:rPr>
                <w:t>rodriguezulises809@gmail.com</w:t>
              </w:r>
            </w:hyperlink>
          </w:p>
          <w:p w14:paraId="7031F8B3" w14:textId="4C8EDA59" w:rsidR="00866C31" w:rsidRPr="007F159D" w:rsidRDefault="00866C31" w:rsidP="00866C31">
            <w:pPr>
              <w:pStyle w:val="Ttulo3"/>
              <w:rPr>
                <w:szCs w:val="22"/>
              </w:rPr>
            </w:pPr>
            <w:r w:rsidRPr="007F159D">
              <w:rPr>
                <w:szCs w:val="22"/>
              </w:rPr>
              <w:t>Perfil</w:t>
            </w:r>
          </w:p>
          <w:p w14:paraId="047FC4EF" w14:textId="10C83619" w:rsidR="00866C31" w:rsidRPr="007F159D" w:rsidRDefault="00866C31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Buena Actitud, con ganas de seguir aprendiendo, mejorando y practicando el conocimiento que ya tengo, muy contento de poder hacer de todo relacionado al desarrollo web</w:t>
            </w:r>
          </w:p>
          <w:sdt>
            <w:sdtPr>
              <w:rPr>
                <w:szCs w:val="22"/>
              </w:rPr>
              <w:id w:val="-1444214663"/>
              <w:placeholder>
                <w:docPart w:val="F2225AEF12F64FCBBAE8C3ECA580AE2E"/>
              </w:placeholder>
              <w:temporary/>
              <w:showingPlcHdr/>
              <w15:appearance w15:val="hidden"/>
            </w:sdtPr>
            <w:sdtEndPr/>
            <w:sdtContent>
              <w:p w14:paraId="6B8D23C3" w14:textId="77777777" w:rsidR="004D3011" w:rsidRPr="007F159D" w:rsidRDefault="00CB0055" w:rsidP="00866C31">
                <w:pPr>
                  <w:pStyle w:val="Ttulo3"/>
                  <w:rPr>
                    <w:szCs w:val="22"/>
                  </w:rPr>
                </w:pPr>
                <w:r w:rsidRPr="007F159D">
                  <w:rPr>
                    <w:szCs w:val="22"/>
                    <w:lang w:bidi="es-ES"/>
                  </w:rPr>
                  <w:t>Aficiones</w:t>
                </w:r>
              </w:p>
            </w:sdtContent>
          </w:sdt>
          <w:p w14:paraId="20A1E6E7" w14:textId="6340430D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Salir a caminar con mi perro</w:t>
            </w:r>
          </w:p>
          <w:p w14:paraId="7E23F784" w14:textId="093CCB43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Video Juegos</w:t>
            </w:r>
          </w:p>
          <w:p w14:paraId="44DB8DB8" w14:textId="3433D602" w:rsidR="004D3011" w:rsidRPr="007F159D" w:rsidRDefault="002616A8" w:rsidP="00866C31">
            <w:pPr>
              <w:rPr>
                <w:sz w:val="22"/>
              </w:rPr>
            </w:pPr>
            <w:r w:rsidRPr="007F159D">
              <w:rPr>
                <w:sz w:val="22"/>
              </w:rPr>
              <w:t>Leer</w:t>
            </w:r>
          </w:p>
          <w:p w14:paraId="35D8B4F8" w14:textId="11540AB7" w:rsidR="004D3011" w:rsidRPr="0059649E" w:rsidRDefault="002616A8" w:rsidP="00866C31">
            <w:r w:rsidRPr="007F159D">
              <w:rPr>
                <w:sz w:val="22"/>
              </w:rPr>
              <w:t>Hacer mini proyectos para practicar lo que voy aprendiendo</w:t>
            </w:r>
            <w:r>
              <w:t xml:space="preserve"> </w:t>
            </w:r>
          </w:p>
        </w:tc>
        <w:tc>
          <w:tcPr>
            <w:tcW w:w="711" w:type="dxa"/>
          </w:tcPr>
          <w:p w14:paraId="55A361DD" w14:textId="77777777" w:rsidR="001B2ABD" w:rsidRPr="0059649E" w:rsidRDefault="001B2ABD" w:rsidP="00866C31">
            <w:pPr>
              <w:tabs>
                <w:tab w:val="left" w:pos="990"/>
              </w:tabs>
            </w:pPr>
          </w:p>
        </w:tc>
        <w:tc>
          <w:tcPr>
            <w:tcW w:w="6397" w:type="dxa"/>
          </w:tcPr>
          <w:sdt>
            <w:sdtPr>
              <w:id w:val="1049110328"/>
              <w:placeholder>
                <w:docPart w:val="56F8C7A808E14F618994A2CB1D82F54F"/>
              </w:placeholder>
              <w:temporary/>
              <w:showingPlcHdr/>
              <w15:appearance w15:val="hidden"/>
            </w:sdtPr>
            <w:sdtEndPr/>
            <w:sdtContent>
              <w:p w14:paraId="77EE37F8" w14:textId="77777777" w:rsidR="001B2ABD" w:rsidRPr="0059649E" w:rsidRDefault="00E25A26" w:rsidP="00866C31">
                <w:pPr>
                  <w:pStyle w:val="Ttulo2"/>
                </w:pPr>
                <w:r w:rsidRPr="00866C31">
                  <w:rPr>
                    <w:sz w:val="28"/>
                    <w:szCs w:val="28"/>
                    <w:lang w:bidi="es-ES"/>
                  </w:rPr>
                  <w:t>EDUCACIÓN</w:t>
                </w:r>
              </w:p>
            </w:sdtContent>
          </w:sdt>
          <w:p w14:paraId="08E61963" w14:textId="4E2874C7" w:rsidR="00036450" w:rsidRPr="00866C31" w:rsidRDefault="00371B25" w:rsidP="00866C31">
            <w:pPr>
              <w:pStyle w:val="Ttulo4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Secundario Completo</w:t>
            </w:r>
          </w:p>
          <w:p w14:paraId="7E689AD7" w14:textId="0055F3E0" w:rsidR="00036450" w:rsidRPr="00866C31" w:rsidRDefault="00371B25" w:rsidP="00866C31">
            <w:pPr>
              <w:pStyle w:val="Fecha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Instituto secundario Bernardo </w:t>
            </w:r>
            <w:r w:rsidR="002616A8" w:rsidRPr="00866C31">
              <w:rPr>
                <w:sz w:val="24"/>
                <w:szCs w:val="24"/>
              </w:rPr>
              <w:t>Larroudé</w:t>
            </w:r>
            <w:r w:rsidRPr="00866C31">
              <w:rPr>
                <w:sz w:val="24"/>
                <w:szCs w:val="24"/>
              </w:rPr>
              <w:t xml:space="preserve"> P-28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- </w:t>
            </w:r>
            <w:r w:rsidRPr="00866C31">
              <w:rPr>
                <w:sz w:val="24"/>
                <w:szCs w:val="24"/>
              </w:rPr>
              <w:t>2014</w:t>
            </w:r>
          </w:p>
          <w:p w14:paraId="110D85FF" w14:textId="5639ABFC" w:rsidR="00036450" w:rsidRPr="00866C31" w:rsidRDefault="00036450" w:rsidP="00866C31">
            <w:pPr>
              <w:rPr>
                <w:sz w:val="24"/>
                <w:szCs w:val="24"/>
              </w:rPr>
            </w:pPr>
          </w:p>
          <w:p w14:paraId="4EDA51D1" w14:textId="317B6EC6" w:rsidR="00036450" w:rsidRPr="00866C31" w:rsidRDefault="00371B25" w:rsidP="00866C31">
            <w:pPr>
              <w:pStyle w:val="Ttulo4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Universidad (en curso)</w:t>
            </w:r>
          </w:p>
          <w:p w14:paraId="253F7172" w14:textId="5EE5E086" w:rsidR="002616A8" w:rsidRDefault="002616A8" w:rsidP="00C963C4">
            <w:pPr>
              <w:pStyle w:val="Fecha"/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Nombre: </w:t>
            </w:r>
            <w:r w:rsidR="00371B25" w:rsidRPr="00866C31">
              <w:rPr>
                <w:sz w:val="24"/>
                <w:szCs w:val="24"/>
              </w:rPr>
              <w:t>Universidad Nacional de Córdoba: Facultad de Matemáticas, Física, Astronomía y Computación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  <w:r w:rsidR="00371B25" w:rsidRPr="00866C31">
              <w:rPr>
                <w:sz w:val="24"/>
                <w:szCs w:val="24"/>
                <w:lang w:bidi="es-ES"/>
              </w:rPr>
              <w:t>–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  <w:r w:rsidR="00371B25" w:rsidRPr="00866C31">
              <w:rPr>
                <w:sz w:val="24"/>
                <w:szCs w:val="24"/>
              </w:rPr>
              <w:t>(FAMAF)</w:t>
            </w:r>
          </w:p>
          <w:p w14:paraId="33E3611A" w14:textId="77777777" w:rsidR="00C963C4" w:rsidRPr="00C963C4" w:rsidRDefault="00C963C4" w:rsidP="00C963C4"/>
          <w:p w14:paraId="0914E4F0" w14:textId="019F7F31" w:rsidR="00C963C4" w:rsidRPr="00D613D8" w:rsidRDefault="002616A8" w:rsidP="00866C31">
            <w:pPr>
              <w:rPr>
                <w:sz w:val="24"/>
                <w:szCs w:val="24"/>
                <w:lang w:bidi="es-ES"/>
              </w:rPr>
            </w:pPr>
            <w:proofErr w:type="spellStart"/>
            <w:r w:rsidRPr="00866C31">
              <w:rPr>
                <w:sz w:val="24"/>
                <w:szCs w:val="24"/>
              </w:rPr>
              <w:t>Titulo</w:t>
            </w:r>
            <w:proofErr w:type="spellEnd"/>
            <w:r w:rsidRPr="00866C31">
              <w:rPr>
                <w:sz w:val="24"/>
                <w:szCs w:val="24"/>
                <w:lang w:bidi="es-ES"/>
              </w:rPr>
              <w:t>: Licenciatura en ciencias de la computación</w:t>
            </w:r>
          </w:p>
          <w:sdt>
            <w:sdtPr>
              <w:id w:val="1001553383"/>
              <w:placeholder>
                <w:docPart w:val="8BE57596EE5448839969A0ADFCF6AA4A"/>
              </w:placeholder>
              <w:temporary/>
              <w:showingPlcHdr/>
              <w15:appearance w15:val="hidden"/>
            </w:sdtPr>
            <w:sdtEndPr/>
            <w:sdtContent>
              <w:p w14:paraId="36E35D18" w14:textId="17222169" w:rsidR="00FC30AC" w:rsidRPr="00B43847" w:rsidRDefault="00FC30AC" w:rsidP="0042276A">
                <w:pPr>
                  <w:pStyle w:val="Ttulo2"/>
                </w:pPr>
                <w:r w:rsidRPr="0059649E">
                  <w:rPr>
                    <w:lang w:bidi="es-ES"/>
                  </w:rPr>
                  <w:t>EXPERIENCIA LABORAL</w:t>
                </w:r>
              </w:p>
            </w:sdtContent>
          </w:sdt>
          <w:p w14:paraId="375FF831" w14:textId="7B4654A7" w:rsidR="00FC30AC" w:rsidRPr="00CC64A2" w:rsidRDefault="0042276A" w:rsidP="0042276A">
            <w:pPr>
              <w:pStyle w:val="Ttulo4"/>
              <w:rPr>
                <w:sz w:val="22"/>
                <w:lang w:bidi="es-ES"/>
              </w:rPr>
            </w:pPr>
            <w:r w:rsidRPr="00CC64A2">
              <w:rPr>
                <w:sz w:val="22"/>
              </w:rPr>
              <w:t xml:space="preserve">Roberto Mario </w:t>
            </w:r>
            <w:proofErr w:type="spellStart"/>
            <w:r w:rsidRPr="00CC64A2">
              <w:rPr>
                <w:sz w:val="22"/>
              </w:rPr>
              <w:t>Valfre</w:t>
            </w:r>
            <w:proofErr w:type="spellEnd"/>
            <w:r w:rsidR="00FC30AC" w:rsidRPr="00CC64A2">
              <w:rPr>
                <w:sz w:val="22"/>
                <w:lang w:bidi="es-ES"/>
              </w:rPr>
              <w:t xml:space="preserve"> </w:t>
            </w:r>
            <w:r w:rsidRPr="00CC64A2">
              <w:rPr>
                <w:sz w:val="22"/>
                <w:lang w:bidi="es-ES"/>
              </w:rPr>
              <w:t>(</w:t>
            </w:r>
            <w:proofErr w:type="spellStart"/>
            <w:r w:rsidRPr="00CC64A2">
              <w:rPr>
                <w:sz w:val="22"/>
                <w:lang w:bidi="es-ES"/>
              </w:rPr>
              <w:t>Corralon</w:t>
            </w:r>
            <w:proofErr w:type="spellEnd"/>
            <w:r w:rsidRPr="00CC64A2">
              <w:rPr>
                <w:sz w:val="22"/>
                <w:lang w:bidi="es-ES"/>
              </w:rPr>
              <w:t xml:space="preserve"> de </w:t>
            </w:r>
            <w:proofErr w:type="gramStart"/>
            <w:r w:rsidRPr="00CC64A2">
              <w:rPr>
                <w:sz w:val="22"/>
                <w:lang w:bidi="es-ES"/>
              </w:rPr>
              <w:t>materiales  para</w:t>
            </w:r>
            <w:proofErr w:type="gramEnd"/>
            <w:r w:rsidRPr="00CC64A2">
              <w:rPr>
                <w:sz w:val="22"/>
                <w:lang w:bidi="es-ES"/>
              </w:rPr>
              <w:t xml:space="preserve"> la construcción  y ferretería)</w:t>
            </w:r>
          </w:p>
          <w:p w14:paraId="542A7EE1" w14:textId="77777777" w:rsidR="0042276A" w:rsidRPr="00CC64A2" w:rsidRDefault="0042276A" w:rsidP="0042276A">
            <w:pPr>
              <w:rPr>
                <w:sz w:val="22"/>
                <w:lang w:bidi="es-ES"/>
              </w:rPr>
            </w:pPr>
          </w:p>
          <w:p w14:paraId="77C1473D" w14:textId="5AEB2AA7" w:rsidR="00FC30AC" w:rsidRPr="00CC64A2" w:rsidRDefault="00204C4C" w:rsidP="00FC30AC">
            <w:pPr>
              <w:rPr>
                <w:sz w:val="22"/>
              </w:rPr>
            </w:pPr>
            <w:r w:rsidRPr="00CC64A2">
              <w:rPr>
                <w:sz w:val="22"/>
              </w:rPr>
              <w:t xml:space="preserve">Puesto de Trabajo: </w:t>
            </w:r>
            <w:proofErr w:type="spellStart"/>
            <w:r w:rsidR="0042276A" w:rsidRPr="00CC64A2">
              <w:rPr>
                <w:sz w:val="22"/>
              </w:rPr>
              <w:t>Atencion</w:t>
            </w:r>
            <w:proofErr w:type="spellEnd"/>
            <w:r w:rsidRPr="00CC64A2">
              <w:rPr>
                <w:sz w:val="22"/>
              </w:rPr>
              <w:t xml:space="preserve"> y servicio</w:t>
            </w:r>
            <w:r w:rsidR="0042276A" w:rsidRPr="00CC64A2">
              <w:rPr>
                <w:sz w:val="22"/>
              </w:rPr>
              <w:t xml:space="preserve"> al cliente y repositor</w:t>
            </w:r>
            <w:r w:rsidRPr="00CC64A2">
              <w:rPr>
                <w:sz w:val="22"/>
              </w:rPr>
              <w:t xml:space="preserve"> de materiales de venta</w:t>
            </w:r>
            <w:r w:rsidR="00FC30AC" w:rsidRPr="00CC64A2">
              <w:rPr>
                <w:sz w:val="22"/>
                <w:lang w:bidi="es-ES"/>
              </w:rPr>
              <w:t xml:space="preserve"> </w:t>
            </w:r>
          </w:p>
          <w:p w14:paraId="50C6252E" w14:textId="4DA2D0CD" w:rsidR="00036450" w:rsidRPr="00C963C4" w:rsidRDefault="002616A8" w:rsidP="00866C31">
            <w:pPr>
              <w:pStyle w:val="Ttulo2"/>
              <w:rPr>
                <w:sz w:val="24"/>
                <w:szCs w:val="24"/>
              </w:rPr>
            </w:pPr>
            <w:r w:rsidRPr="00C963C4">
              <w:rPr>
                <w:sz w:val="24"/>
                <w:szCs w:val="24"/>
              </w:rPr>
              <w:t>Habilidades IT</w:t>
            </w:r>
          </w:p>
          <w:p w14:paraId="2ECACCE1" w14:textId="4991B9ED" w:rsidR="00036450" w:rsidRPr="00866C31" w:rsidRDefault="002616A8" w:rsidP="00866C31">
            <w:pPr>
              <w:pStyle w:val="Ttulo4"/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Lenguajes</w:t>
            </w:r>
            <w:r w:rsidR="00CD4BA4">
              <w:rPr>
                <w:sz w:val="24"/>
                <w:szCs w:val="24"/>
              </w:rPr>
              <w:t>/bibliotecas/</w:t>
            </w:r>
            <w:proofErr w:type="spellStart"/>
            <w:r w:rsidR="00CD4BA4">
              <w:rPr>
                <w:sz w:val="24"/>
                <w:szCs w:val="24"/>
              </w:rPr>
              <w:t>fram</w:t>
            </w:r>
            <w:r w:rsidR="006E368C">
              <w:rPr>
                <w:sz w:val="24"/>
                <w:szCs w:val="24"/>
              </w:rPr>
              <w:t>e</w:t>
            </w:r>
            <w:r w:rsidR="00CD4BA4">
              <w:rPr>
                <w:sz w:val="24"/>
                <w:szCs w:val="24"/>
              </w:rPr>
              <w:t>works</w:t>
            </w:r>
            <w:proofErr w:type="spellEnd"/>
            <w:r w:rsidRPr="00866C31">
              <w:rPr>
                <w:sz w:val="24"/>
                <w:szCs w:val="24"/>
              </w:rPr>
              <w:t>:</w:t>
            </w:r>
            <w:r w:rsidR="00036450" w:rsidRPr="00866C31">
              <w:rPr>
                <w:sz w:val="24"/>
                <w:szCs w:val="24"/>
                <w:lang w:bidi="es-ES"/>
              </w:rPr>
              <w:t xml:space="preserve"> </w:t>
            </w:r>
          </w:p>
          <w:p w14:paraId="359C0005" w14:textId="7446EA90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JavaScript</w:t>
            </w:r>
          </w:p>
          <w:p w14:paraId="5FA19AC9" w14:textId="00FA22E1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HTML</w:t>
            </w:r>
          </w:p>
          <w:p w14:paraId="5A92CC8F" w14:textId="77777777" w:rsidR="000F4B42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CSS</w:t>
            </w:r>
          </w:p>
          <w:p w14:paraId="1718C3F1" w14:textId="4CBE5D7E" w:rsidR="002616A8" w:rsidRPr="00866C31" w:rsidRDefault="001B7861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B</w:t>
            </w:r>
            <w:r w:rsidRPr="001B7861">
              <w:rPr>
                <w:sz w:val="24"/>
                <w:szCs w:val="24"/>
                <w:lang w:bidi="es-ES"/>
              </w:rPr>
              <w:t>ootstrap</w:t>
            </w:r>
          </w:p>
          <w:p w14:paraId="6BBEBD67" w14:textId="77777777" w:rsidR="0042276A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proofErr w:type="spellStart"/>
            <w:r w:rsidRPr="00866C31">
              <w:rPr>
                <w:sz w:val="24"/>
                <w:szCs w:val="24"/>
                <w:lang w:bidi="es-ES"/>
              </w:rPr>
              <w:t>React</w:t>
            </w:r>
            <w:proofErr w:type="spellEnd"/>
            <w:r w:rsidRPr="00866C31">
              <w:rPr>
                <w:sz w:val="24"/>
                <w:szCs w:val="24"/>
                <w:lang w:bidi="es-ES"/>
              </w:rPr>
              <w:t xml:space="preserve"> JS</w:t>
            </w:r>
          </w:p>
          <w:p w14:paraId="5DF892A3" w14:textId="0F7503DE" w:rsidR="002616A8" w:rsidRPr="00866C31" w:rsidRDefault="001B7861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proofErr w:type="spellStart"/>
            <w:r>
              <w:rPr>
                <w:sz w:val="24"/>
                <w:szCs w:val="24"/>
                <w:lang w:bidi="es-ES"/>
              </w:rPr>
              <w:t>R</w:t>
            </w:r>
            <w:r w:rsidRPr="001B7861">
              <w:rPr>
                <w:sz w:val="24"/>
                <w:szCs w:val="24"/>
                <w:lang w:bidi="es-ES"/>
              </w:rPr>
              <w:t>eact</w:t>
            </w:r>
            <w:proofErr w:type="spellEnd"/>
            <w:r>
              <w:rPr>
                <w:sz w:val="24"/>
                <w:szCs w:val="24"/>
                <w:lang w:bidi="es-ES"/>
              </w:rPr>
              <w:t>-B</w:t>
            </w:r>
            <w:r w:rsidRPr="001B7861">
              <w:rPr>
                <w:sz w:val="24"/>
                <w:szCs w:val="24"/>
                <w:lang w:bidi="es-ES"/>
              </w:rPr>
              <w:t>ootstrap</w:t>
            </w:r>
          </w:p>
          <w:p w14:paraId="0504875D" w14:textId="03DF91AE" w:rsidR="002616A8" w:rsidRPr="00866C31" w:rsidRDefault="002616A8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  <w:lang w:bidi="es-ES"/>
              </w:rPr>
              <w:t>Python</w:t>
            </w:r>
          </w:p>
          <w:p w14:paraId="0D336668" w14:textId="6E73C1CD" w:rsidR="004D3011" w:rsidRDefault="00C963C4" w:rsidP="00866C31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My</w:t>
            </w:r>
            <w:r w:rsidR="002616A8" w:rsidRPr="00866C31">
              <w:rPr>
                <w:sz w:val="24"/>
                <w:szCs w:val="24"/>
                <w:lang w:bidi="es-ES"/>
              </w:rPr>
              <w:t>SQL (</w:t>
            </w:r>
            <w:r>
              <w:rPr>
                <w:sz w:val="24"/>
                <w:szCs w:val="24"/>
                <w:lang w:bidi="es-ES"/>
              </w:rPr>
              <w:t>básico</w:t>
            </w:r>
            <w:r w:rsidR="002616A8" w:rsidRPr="00866C31">
              <w:rPr>
                <w:sz w:val="24"/>
                <w:szCs w:val="24"/>
                <w:lang w:bidi="es-ES"/>
              </w:rPr>
              <w:t>)</w:t>
            </w:r>
          </w:p>
          <w:p w14:paraId="39D0FBDA" w14:textId="60E96E02" w:rsidR="00866C31" w:rsidRDefault="00C963C4" w:rsidP="00A94BAD">
            <w:pPr>
              <w:pStyle w:val="Prrafodelista"/>
              <w:numPr>
                <w:ilvl w:val="0"/>
                <w:numId w:val="14"/>
              </w:numPr>
              <w:rPr>
                <w:sz w:val="24"/>
                <w:szCs w:val="24"/>
                <w:lang w:bidi="es-ES"/>
              </w:rPr>
            </w:pPr>
            <w:r>
              <w:rPr>
                <w:sz w:val="24"/>
                <w:szCs w:val="24"/>
                <w:lang w:bidi="es-ES"/>
              </w:rPr>
              <w:t>Tablas de datos</w:t>
            </w:r>
          </w:p>
          <w:p w14:paraId="762E2CBF" w14:textId="77777777" w:rsidR="00A94BAD" w:rsidRPr="00866C31" w:rsidRDefault="00A94BAD" w:rsidP="00A94BAD">
            <w:pPr>
              <w:pStyle w:val="Prrafodelista"/>
              <w:rPr>
                <w:sz w:val="24"/>
                <w:szCs w:val="24"/>
                <w:lang w:bidi="es-ES"/>
              </w:rPr>
            </w:pPr>
          </w:p>
          <w:p w14:paraId="07EC6DE4" w14:textId="0ECB67F4" w:rsidR="004D3011" w:rsidRPr="00866C31" w:rsidRDefault="002616A8" w:rsidP="00866C31">
            <w:pPr>
              <w:pStyle w:val="Ttulo4"/>
              <w:rPr>
                <w:bCs/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Idiomas:</w:t>
            </w:r>
            <w:r w:rsidR="002D3CA3" w:rsidRPr="00866C31">
              <w:rPr>
                <w:sz w:val="24"/>
                <w:szCs w:val="24"/>
                <w:lang w:bidi="es-ES"/>
              </w:rPr>
              <w:t xml:space="preserve"> </w:t>
            </w:r>
          </w:p>
          <w:p w14:paraId="061FB4AE" w14:textId="405DE3D7" w:rsidR="004D3011" w:rsidRPr="00866C31" w:rsidRDefault="002616A8" w:rsidP="00866C31">
            <w:pPr>
              <w:pStyle w:val="Fech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proofErr w:type="spellStart"/>
            <w:r w:rsidRPr="00866C31">
              <w:rPr>
                <w:sz w:val="24"/>
                <w:szCs w:val="24"/>
              </w:rPr>
              <w:t>Ingles</w:t>
            </w:r>
            <w:proofErr w:type="spellEnd"/>
            <w:r w:rsidRPr="00866C31">
              <w:rPr>
                <w:sz w:val="24"/>
                <w:szCs w:val="24"/>
              </w:rPr>
              <w:t xml:space="preserve"> – </w:t>
            </w:r>
            <w:proofErr w:type="gramStart"/>
            <w:r w:rsidRPr="00866C31">
              <w:rPr>
                <w:sz w:val="24"/>
                <w:szCs w:val="24"/>
              </w:rPr>
              <w:t xml:space="preserve">“ </w:t>
            </w:r>
            <w:proofErr w:type="spellStart"/>
            <w:r w:rsidRPr="00866C31">
              <w:rPr>
                <w:sz w:val="24"/>
                <w:szCs w:val="24"/>
              </w:rPr>
              <w:t>Fisk</w:t>
            </w:r>
            <w:proofErr w:type="spellEnd"/>
            <w:proofErr w:type="gramEnd"/>
            <w:r w:rsidRPr="00866C31">
              <w:rPr>
                <w:sz w:val="24"/>
                <w:szCs w:val="24"/>
              </w:rPr>
              <w:t xml:space="preserve"> Ingles Certificado “</w:t>
            </w:r>
          </w:p>
          <w:p w14:paraId="09631D21" w14:textId="77777777" w:rsidR="004D3011" w:rsidRPr="00866C31" w:rsidRDefault="004D3011" w:rsidP="00866C31">
            <w:pPr>
              <w:rPr>
                <w:sz w:val="24"/>
                <w:szCs w:val="24"/>
              </w:rPr>
            </w:pPr>
          </w:p>
          <w:p w14:paraId="4192DC6B" w14:textId="77777777" w:rsidR="002616A8" w:rsidRPr="00866C31" w:rsidRDefault="002616A8" w:rsidP="00866C31">
            <w:pPr>
              <w:pStyle w:val="Ttulo4"/>
              <w:rPr>
                <w:sz w:val="24"/>
                <w:szCs w:val="24"/>
                <w:lang w:bidi="es-ES"/>
              </w:rPr>
            </w:pPr>
            <w:r w:rsidRPr="00866C31">
              <w:rPr>
                <w:sz w:val="24"/>
                <w:szCs w:val="24"/>
              </w:rPr>
              <w:t>Ofimática</w:t>
            </w:r>
            <w:r w:rsidRPr="00866C31">
              <w:rPr>
                <w:sz w:val="24"/>
                <w:szCs w:val="24"/>
                <w:lang w:bidi="es-ES"/>
              </w:rPr>
              <w:t>:</w:t>
            </w:r>
          </w:p>
          <w:p w14:paraId="1891DC57" w14:textId="28DE2BD1" w:rsidR="004D3011" w:rsidRPr="00866C31" w:rsidRDefault="002616A8" w:rsidP="00866C31">
            <w:pPr>
              <w:pStyle w:val="Ttulo4"/>
              <w:numPr>
                <w:ilvl w:val="0"/>
                <w:numId w:val="15"/>
              </w:numPr>
              <w:rPr>
                <w:bCs/>
                <w:sz w:val="24"/>
                <w:szCs w:val="24"/>
              </w:rPr>
            </w:pPr>
            <w:r w:rsidRPr="00866C31">
              <w:rPr>
                <w:b w:val="0"/>
                <w:sz w:val="24"/>
                <w:szCs w:val="24"/>
              </w:rPr>
              <w:t>Word</w:t>
            </w:r>
          </w:p>
          <w:p w14:paraId="6E43C525" w14:textId="33E90DF4" w:rsidR="002616A8" w:rsidRPr="00866C31" w:rsidRDefault="002616A8" w:rsidP="00866C31">
            <w:pPr>
              <w:pStyle w:val="Prrafode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lastRenderedPageBreak/>
              <w:t>Excel</w:t>
            </w:r>
          </w:p>
          <w:p w14:paraId="364ADA7D" w14:textId="75315C90" w:rsidR="002616A8" w:rsidRPr="00866C31" w:rsidRDefault="00866C31" w:rsidP="00866C31">
            <w:pPr>
              <w:pStyle w:val="Prrafode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proofErr w:type="spellStart"/>
            <w:r w:rsidRPr="00866C31">
              <w:rPr>
                <w:sz w:val="24"/>
                <w:szCs w:val="24"/>
              </w:rPr>
              <w:t>Power</w:t>
            </w:r>
            <w:proofErr w:type="spellEnd"/>
            <w:r w:rsidRPr="00866C31">
              <w:rPr>
                <w:sz w:val="24"/>
                <w:szCs w:val="24"/>
              </w:rPr>
              <w:t xml:space="preserve"> Point</w:t>
            </w:r>
          </w:p>
          <w:p w14:paraId="35FC9C04" w14:textId="5A40B89A" w:rsidR="002616A8" w:rsidRPr="00866C31" w:rsidRDefault="002616A8" w:rsidP="00866C31">
            <w:pPr>
              <w:rPr>
                <w:sz w:val="24"/>
                <w:szCs w:val="24"/>
              </w:rPr>
            </w:pPr>
          </w:p>
          <w:p w14:paraId="31303B75" w14:textId="3847EEC9" w:rsidR="00866C31" w:rsidRPr="00866C31" w:rsidRDefault="002616A8" w:rsidP="00866C31">
            <w:pPr>
              <w:rPr>
                <w:sz w:val="24"/>
                <w:szCs w:val="24"/>
              </w:rPr>
            </w:pPr>
            <w:r w:rsidRPr="00866C31">
              <w:rPr>
                <w:b/>
                <w:bCs/>
                <w:sz w:val="24"/>
                <w:szCs w:val="24"/>
              </w:rPr>
              <w:t>Otros</w:t>
            </w:r>
            <w:r w:rsidRPr="00866C31">
              <w:rPr>
                <w:sz w:val="24"/>
                <w:szCs w:val="24"/>
              </w:rPr>
              <w:t>:</w:t>
            </w:r>
          </w:p>
          <w:p w14:paraId="6FE8107C" w14:textId="2F0603EE" w:rsidR="002616A8" w:rsidRPr="00CC64A2" w:rsidRDefault="002616A8" w:rsidP="00CC64A2">
            <w:pPr>
              <w:pStyle w:val="Prrafodelista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proofErr w:type="spellStart"/>
            <w:r w:rsidRPr="00CC64A2">
              <w:rPr>
                <w:sz w:val="24"/>
                <w:szCs w:val="24"/>
              </w:rPr>
              <w:t>Gi</w:t>
            </w:r>
            <w:r w:rsidR="00CC64A2" w:rsidRPr="00CC64A2">
              <w:rPr>
                <w:sz w:val="24"/>
                <w:szCs w:val="24"/>
              </w:rPr>
              <w:t>Hub</w:t>
            </w:r>
            <w:proofErr w:type="spellEnd"/>
          </w:p>
          <w:p w14:paraId="6B81E52A" w14:textId="77777777" w:rsidR="00D613D8" w:rsidRPr="00D613D8" w:rsidRDefault="00D613D8" w:rsidP="00D613D8">
            <w:pPr>
              <w:pStyle w:val="Prrafodelista"/>
              <w:rPr>
                <w:sz w:val="24"/>
                <w:szCs w:val="24"/>
              </w:rPr>
            </w:pPr>
          </w:p>
          <w:p w14:paraId="2EBEB299" w14:textId="2873FA5C" w:rsidR="004D3011" w:rsidRPr="00866C31" w:rsidRDefault="002616A8" w:rsidP="00866C31">
            <w:pPr>
              <w:rPr>
                <w:sz w:val="24"/>
                <w:szCs w:val="24"/>
              </w:rPr>
            </w:pPr>
            <w:r w:rsidRPr="00866C31">
              <w:rPr>
                <w:b/>
                <w:bCs/>
                <w:sz w:val="24"/>
                <w:szCs w:val="24"/>
              </w:rPr>
              <w:t>Sistemas</w:t>
            </w:r>
            <w:r w:rsidRPr="00866C31">
              <w:rPr>
                <w:sz w:val="24"/>
                <w:szCs w:val="24"/>
              </w:rPr>
              <w:t xml:space="preserve"> </w:t>
            </w:r>
            <w:r w:rsidRPr="00866C31">
              <w:rPr>
                <w:b/>
                <w:bCs/>
                <w:sz w:val="24"/>
                <w:szCs w:val="24"/>
              </w:rPr>
              <w:t>Operativos</w:t>
            </w:r>
            <w:r w:rsidRPr="00866C31">
              <w:rPr>
                <w:sz w:val="24"/>
                <w:szCs w:val="24"/>
              </w:rPr>
              <w:t>:</w:t>
            </w:r>
          </w:p>
          <w:p w14:paraId="04585D4A" w14:textId="252B4E9E" w:rsidR="002616A8" w:rsidRPr="00866C31" w:rsidRDefault="002616A8" w:rsidP="00866C31">
            <w:pPr>
              <w:pStyle w:val="Prrafodelist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>Windows</w:t>
            </w:r>
          </w:p>
          <w:p w14:paraId="64D66BE0" w14:textId="17044702" w:rsidR="00036450" w:rsidRPr="00866C31" w:rsidRDefault="002616A8" w:rsidP="00866C31">
            <w:pPr>
              <w:pStyle w:val="Prrafodelist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866C31">
              <w:rPr>
                <w:sz w:val="24"/>
                <w:szCs w:val="24"/>
              </w:rPr>
              <w:t xml:space="preserve">Linux </w:t>
            </w:r>
          </w:p>
          <w:p w14:paraId="10F5577B" w14:textId="43FF55EC" w:rsidR="00036450" w:rsidRPr="0059649E" w:rsidRDefault="00036450" w:rsidP="00866C31">
            <w:pPr>
              <w:rPr>
                <w:color w:val="FFFFFF" w:themeColor="background1"/>
              </w:rPr>
            </w:pPr>
          </w:p>
        </w:tc>
      </w:tr>
    </w:tbl>
    <w:p w14:paraId="7185B359" w14:textId="77777777" w:rsidR="002616A8" w:rsidRPr="002616A8" w:rsidRDefault="002616A8" w:rsidP="002616A8"/>
    <w:sectPr w:rsidR="002616A8" w:rsidRPr="002616A8" w:rsidSect="0059649E"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51398" w14:textId="77777777" w:rsidR="00D9606C" w:rsidRDefault="00D9606C" w:rsidP="000C45FF">
      <w:r>
        <w:separator/>
      </w:r>
    </w:p>
  </w:endnote>
  <w:endnote w:type="continuationSeparator" w:id="0">
    <w:p w14:paraId="3EF4B664" w14:textId="77777777" w:rsidR="00D9606C" w:rsidRDefault="00D9606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42F7E" w14:textId="77777777" w:rsidR="00D9606C" w:rsidRDefault="00D9606C" w:rsidP="000C45FF">
      <w:r>
        <w:separator/>
      </w:r>
    </w:p>
  </w:footnote>
  <w:footnote w:type="continuationSeparator" w:id="0">
    <w:p w14:paraId="250115E1" w14:textId="77777777" w:rsidR="00D9606C" w:rsidRDefault="00D9606C" w:rsidP="000C4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F4606A4"/>
    <w:multiLevelType w:val="hybridMultilevel"/>
    <w:tmpl w:val="B018101A"/>
    <w:lvl w:ilvl="0" w:tplc="F9EC7E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6535A9"/>
    <w:multiLevelType w:val="hybridMultilevel"/>
    <w:tmpl w:val="BBE49C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4A20A9"/>
    <w:multiLevelType w:val="hybridMultilevel"/>
    <w:tmpl w:val="6098FF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AB20A7B"/>
    <w:multiLevelType w:val="hybridMultilevel"/>
    <w:tmpl w:val="71DC86B6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3CB9359E"/>
    <w:multiLevelType w:val="hybridMultilevel"/>
    <w:tmpl w:val="6B4246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3A3B6A"/>
    <w:multiLevelType w:val="hybridMultilevel"/>
    <w:tmpl w:val="3AB469F8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4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8"/>
  </w:num>
  <w:num w:numId="14">
    <w:abstractNumId w:val="16"/>
  </w:num>
  <w:num w:numId="15">
    <w:abstractNumId w:val="15"/>
  </w:num>
  <w:num w:numId="16">
    <w:abstractNumId w:val="11"/>
  </w:num>
  <w:num w:numId="17">
    <w:abstractNumId w:val="12"/>
  </w:num>
  <w:num w:numId="18">
    <w:abstractNumId w:val="17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B25"/>
    <w:rsid w:val="00036450"/>
    <w:rsid w:val="00075675"/>
    <w:rsid w:val="00094499"/>
    <w:rsid w:val="000C45FF"/>
    <w:rsid w:val="000D5087"/>
    <w:rsid w:val="000E3FD1"/>
    <w:rsid w:val="000F4B42"/>
    <w:rsid w:val="00112054"/>
    <w:rsid w:val="001424E5"/>
    <w:rsid w:val="001525E1"/>
    <w:rsid w:val="00180329"/>
    <w:rsid w:val="0019001F"/>
    <w:rsid w:val="001A74A5"/>
    <w:rsid w:val="001B2ABD"/>
    <w:rsid w:val="001B7861"/>
    <w:rsid w:val="001E0391"/>
    <w:rsid w:val="001E1759"/>
    <w:rsid w:val="001F1ECC"/>
    <w:rsid w:val="00204C4C"/>
    <w:rsid w:val="002400EB"/>
    <w:rsid w:val="002559EC"/>
    <w:rsid w:val="00256CF7"/>
    <w:rsid w:val="002616A8"/>
    <w:rsid w:val="00281FD5"/>
    <w:rsid w:val="002B29D5"/>
    <w:rsid w:val="002D3CA3"/>
    <w:rsid w:val="002D54F8"/>
    <w:rsid w:val="0030481B"/>
    <w:rsid w:val="003156FC"/>
    <w:rsid w:val="003254B5"/>
    <w:rsid w:val="0037121F"/>
    <w:rsid w:val="00371B25"/>
    <w:rsid w:val="003A6B7D"/>
    <w:rsid w:val="003B06CA"/>
    <w:rsid w:val="004071FC"/>
    <w:rsid w:val="004142CD"/>
    <w:rsid w:val="0042276A"/>
    <w:rsid w:val="00445947"/>
    <w:rsid w:val="004561E8"/>
    <w:rsid w:val="004813B3"/>
    <w:rsid w:val="00496591"/>
    <w:rsid w:val="004C63E4"/>
    <w:rsid w:val="004D3011"/>
    <w:rsid w:val="005262AC"/>
    <w:rsid w:val="00593677"/>
    <w:rsid w:val="0059649E"/>
    <w:rsid w:val="005E39D5"/>
    <w:rsid w:val="00600670"/>
    <w:rsid w:val="0062123A"/>
    <w:rsid w:val="00646E75"/>
    <w:rsid w:val="006771D0"/>
    <w:rsid w:val="006E368C"/>
    <w:rsid w:val="00715FCB"/>
    <w:rsid w:val="00743101"/>
    <w:rsid w:val="007775E1"/>
    <w:rsid w:val="007867A0"/>
    <w:rsid w:val="007927F5"/>
    <w:rsid w:val="007F159D"/>
    <w:rsid w:val="00802CA0"/>
    <w:rsid w:val="00866C31"/>
    <w:rsid w:val="009260CD"/>
    <w:rsid w:val="00952C25"/>
    <w:rsid w:val="009A0803"/>
    <w:rsid w:val="009A09AC"/>
    <w:rsid w:val="00A2118D"/>
    <w:rsid w:val="00A94BAD"/>
    <w:rsid w:val="00AD76E2"/>
    <w:rsid w:val="00B20152"/>
    <w:rsid w:val="00B359E4"/>
    <w:rsid w:val="00B43847"/>
    <w:rsid w:val="00B57D98"/>
    <w:rsid w:val="00B70850"/>
    <w:rsid w:val="00C066B6"/>
    <w:rsid w:val="00C37BA1"/>
    <w:rsid w:val="00C4674C"/>
    <w:rsid w:val="00C506CF"/>
    <w:rsid w:val="00C607F6"/>
    <w:rsid w:val="00C72BED"/>
    <w:rsid w:val="00C9578B"/>
    <w:rsid w:val="00C963C4"/>
    <w:rsid w:val="00CB0055"/>
    <w:rsid w:val="00CC0C6D"/>
    <w:rsid w:val="00CC64A2"/>
    <w:rsid w:val="00CD4BA4"/>
    <w:rsid w:val="00D04BFE"/>
    <w:rsid w:val="00D2522B"/>
    <w:rsid w:val="00D422DE"/>
    <w:rsid w:val="00D5459D"/>
    <w:rsid w:val="00D613D8"/>
    <w:rsid w:val="00D9606C"/>
    <w:rsid w:val="00DA1F4D"/>
    <w:rsid w:val="00DD172A"/>
    <w:rsid w:val="00DF4127"/>
    <w:rsid w:val="00E25A26"/>
    <w:rsid w:val="00E4381A"/>
    <w:rsid w:val="00E55D74"/>
    <w:rsid w:val="00EE4C8D"/>
    <w:rsid w:val="00F60274"/>
    <w:rsid w:val="00F77FB9"/>
    <w:rsid w:val="00F94526"/>
    <w:rsid w:val="00FB068F"/>
    <w:rsid w:val="00FC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48E64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371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7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rodriguezulises809@gmail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liisesrodriguez809@gmail.com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li\AppData\Local\Microsoft\Office\16.0\DTS\es-ES%7bFAEBD04B-DAAF-4951-8BD8-ABDD05C37E0E%7d\%7b9B969228-299F-4C27-A94D-2539B6D26656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AE077997AD45A3BF32BC7FE8B9DB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6170BF-5C6D-4F1D-AD7F-2B111282E80C}"/>
      </w:docPartPr>
      <w:docPartBody>
        <w:p w:rsidR="0002271F" w:rsidRDefault="004752DE">
          <w:pPr>
            <w:pStyle w:val="ADAE077997AD45A3BF32BC7FE8B9DBE3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067F8FE83062422F91A66021609B8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8CD018-2D48-4134-957E-7F198AA9C7F1}"/>
      </w:docPartPr>
      <w:docPartBody>
        <w:p w:rsidR="0002271F" w:rsidRDefault="004752DE">
          <w:pPr>
            <w:pStyle w:val="067F8FE83062422F91A66021609B8971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EA3CFE762D8447D9BCEFA0494B646B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CA85FD-2D12-4D35-B5E9-0E8712699EF1}"/>
      </w:docPartPr>
      <w:docPartBody>
        <w:p w:rsidR="0002271F" w:rsidRDefault="004752DE">
          <w:pPr>
            <w:pStyle w:val="EA3CFE762D8447D9BCEFA0494B646BEA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F2225AEF12F64FCBBAE8C3ECA580AE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8EC6D2-C442-4632-B9C5-203B2CFEE9E8}"/>
      </w:docPartPr>
      <w:docPartBody>
        <w:p w:rsidR="0002271F" w:rsidRDefault="004752DE">
          <w:pPr>
            <w:pStyle w:val="F2225AEF12F64FCBBAE8C3ECA580AE2E"/>
          </w:pPr>
          <w:r w:rsidRPr="0059649E">
            <w:rPr>
              <w:lang w:bidi="es-ES"/>
            </w:rPr>
            <w:t>Aficiones</w:t>
          </w:r>
        </w:p>
      </w:docPartBody>
    </w:docPart>
    <w:docPart>
      <w:docPartPr>
        <w:name w:val="56F8C7A808E14F618994A2CB1D82F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E07095-F58D-43B0-937B-D59B6B0A170E}"/>
      </w:docPartPr>
      <w:docPartBody>
        <w:p w:rsidR="0002271F" w:rsidRDefault="004752DE">
          <w:pPr>
            <w:pStyle w:val="56F8C7A808E14F618994A2CB1D82F54F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8BE57596EE5448839969A0ADFCF6AA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B9E5D3-6D2C-447F-AF3F-8074F45FA42C}"/>
      </w:docPartPr>
      <w:docPartBody>
        <w:p w:rsidR="00AB3AA7" w:rsidRDefault="00A96073" w:rsidP="00A96073">
          <w:pPr>
            <w:pStyle w:val="8BE57596EE5448839969A0ADFCF6AA4A"/>
          </w:pPr>
          <w:r w:rsidRPr="0059649E">
            <w:rPr>
              <w:lang w:bidi="es-ES"/>
            </w:rPr>
            <w:t>EXPERIENCIA LABORAL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B2E"/>
    <w:rsid w:val="0002271F"/>
    <w:rsid w:val="00164B2E"/>
    <w:rsid w:val="004752DE"/>
    <w:rsid w:val="00584036"/>
    <w:rsid w:val="00832F1D"/>
    <w:rsid w:val="00A01B9F"/>
    <w:rsid w:val="00A96073"/>
    <w:rsid w:val="00AB3AA7"/>
    <w:rsid w:val="00BE2C02"/>
    <w:rsid w:val="00C0165A"/>
    <w:rsid w:val="00EA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DAE077997AD45A3BF32BC7FE8B9DBE3">
    <w:name w:val="ADAE077997AD45A3BF32BC7FE8B9DBE3"/>
  </w:style>
  <w:style w:type="paragraph" w:customStyle="1" w:styleId="067F8FE83062422F91A66021609B8971">
    <w:name w:val="067F8FE83062422F91A66021609B8971"/>
  </w:style>
  <w:style w:type="paragraph" w:customStyle="1" w:styleId="8BE57596EE5448839969A0ADFCF6AA4A">
    <w:name w:val="8BE57596EE5448839969A0ADFCF6AA4A"/>
    <w:rsid w:val="00A96073"/>
  </w:style>
  <w:style w:type="paragraph" w:customStyle="1" w:styleId="EA3CFE762D8447D9BCEFA0494B646BEA">
    <w:name w:val="EA3CFE762D8447D9BCEFA0494B646BEA"/>
  </w:style>
  <w:style w:type="character" w:styleId="Hipervnculo">
    <w:name w:val="Hyperlink"/>
    <w:basedOn w:val="Fuentedeprrafopredeter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F2225AEF12F64FCBBAE8C3ECA580AE2E">
    <w:name w:val="F2225AEF12F64FCBBAE8C3ECA580AE2E"/>
  </w:style>
  <w:style w:type="paragraph" w:customStyle="1" w:styleId="56F8C7A808E14F618994A2CB1D82F54F">
    <w:name w:val="56F8C7A808E14F618994A2CB1D82F54F"/>
  </w:style>
  <w:style w:type="character" w:customStyle="1" w:styleId="Ttulo2Car">
    <w:name w:val="Título 2 Car"/>
    <w:basedOn w:val="Fuentedeprrafopredeter"/>
    <w:link w:val="Ttulo2"/>
    <w:uiPriority w:val="9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{9B969228-299F-4C27-A94D-2539B6D26656}tf00546271_win32</Template>
  <TotalTime>0</TotalTime>
  <Pages>2</Pages>
  <Words>216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2022-10-04T17:53:00Z</dcterms:created>
  <dcterms:modified xsi:type="dcterms:W3CDTF">2023-03-20T17:24:00Z</dcterms:modified>
</cp:coreProperties>
</file>