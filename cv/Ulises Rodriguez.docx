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270"/>
        <w:tblW w:w="1066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59"/>
        <w:gridCol w:w="711"/>
        <w:gridCol w:w="6397"/>
      </w:tblGrid>
      <w:tr w:rsidR="001B2ABD" w:rsidRPr="0059649E" w14:paraId="6235593C" w14:textId="77777777" w:rsidTr="00866C31">
        <w:trPr>
          <w:trHeight w:val="3532"/>
        </w:trPr>
        <w:tc>
          <w:tcPr>
            <w:tcW w:w="3559" w:type="dxa"/>
            <w:vAlign w:val="bottom"/>
          </w:tcPr>
          <w:p w14:paraId="1EDBB718" w14:textId="2FB144F2" w:rsidR="001B2ABD" w:rsidRPr="0059649E" w:rsidRDefault="001B2ABD" w:rsidP="00866C31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40B1A90" wp14:editId="48CEE3D1">
                      <wp:extent cx="2000250" cy="2018030"/>
                      <wp:effectExtent l="19050" t="19050" r="38100" b="39370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0180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5F03C" w14:textId="323D36A6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0B1A90" id="Óvalo 2" o:spid="_x0000_s1026" style="width:157.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1CA5F03C" w14:textId="323D36A6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11" w:type="dxa"/>
          </w:tcPr>
          <w:p w14:paraId="6E0BDC8C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  <w:vAlign w:val="bottom"/>
          </w:tcPr>
          <w:p w14:paraId="3D4F9BA2" w14:textId="77777777" w:rsidR="001B2ABD" w:rsidRDefault="00371B25" w:rsidP="00D613D8">
            <w:pPr>
              <w:pStyle w:val="Ttulo"/>
              <w:rPr>
                <w:sz w:val="72"/>
                <w:szCs w:val="72"/>
              </w:rPr>
            </w:pPr>
            <w:r w:rsidRPr="00866C31">
              <w:rPr>
                <w:sz w:val="72"/>
                <w:szCs w:val="72"/>
              </w:rPr>
              <w:t>Ulises Rodriguez</w:t>
            </w:r>
          </w:p>
          <w:p w14:paraId="4BD5C00C" w14:textId="0A2EB7D8" w:rsidR="00D613D8" w:rsidRPr="00D613D8" w:rsidRDefault="00D613D8" w:rsidP="00D613D8"/>
        </w:tc>
      </w:tr>
      <w:tr w:rsidR="001B2ABD" w:rsidRPr="0059649E" w14:paraId="2F29BAC3" w14:textId="77777777" w:rsidTr="00866C31">
        <w:trPr>
          <w:trHeight w:val="8314"/>
        </w:trPr>
        <w:tc>
          <w:tcPr>
            <w:tcW w:w="3559" w:type="dxa"/>
          </w:tcPr>
          <w:p w14:paraId="7739B87F" w14:textId="70DFB8DE" w:rsidR="00036450" w:rsidRPr="0059649E" w:rsidRDefault="00036450" w:rsidP="00866C31"/>
          <w:p w14:paraId="7C67CF67" w14:textId="77777777" w:rsidR="00036450" w:rsidRPr="0059649E" w:rsidRDefault="00036450" w:rsidP="00866C31"/>
          <w:sdt>
            <w:sdtPr>
              <w:rPr>
                <w:szCs w:val="22"/>
              </w:rPr>
              <w:id w:val="-1954003311"/>
              <w:placeholder>
                <w:docPart w:val="ADAE077997AD45A3BF32BC7FE8B9DBE3"/>
              </w:placeholder>
              <w:temporary/>
              <w:showingPlcHdr/>
              <w15:appearance w15:val="hidden"/>
            </w:sdtPr>
            <w:sdtEndPr/>
            <w:sdtContent>
              <w:p w14:paraId="358C9895" w14:textId="77777777" w:rsidR="00036450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067F8FE83062422F91A66021609B8971"/>
              </w:placeholder>
              <w:temporary/>
              <w:showingPlcHdr/>
              <w15:appearance w15:val="hidden"/>
            </w:sdtPr>
            <w:sdtEndPr/>
            <w:sdtContent>
              <w:p w14:paraId="6DC650D6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6C18113C" w14:textId="7F7AC64E" w:rsidR="004D3011" w:rsidRPr="007F159D" w:rsidRDefault="00371B25" w:rsidP="00866C31">
            <w:p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>2302411290</w:t>
            </w:r>
          </w:p>
          <w:p w14:paraId="725A0F6C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p w14:paraId="040EA058" w14:textId="05FEE593" w:rsidR="004D3011" w:rsidRPr="007F159D" w:rsidRDefault="001B7861" w:rsidP="00866C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GitHub/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>:</w:t>
            </w:r>
          </w:p>
          <w:p w14:paraId="4029F80E" w14:textId="47D9D4FA" w:rsidR="004D3011" w:rsidRPr="007F159D" w:rsidRDefault="00C607F6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 xml:space="preserve">https://github.com/Ulises-Rodriguez/CV-y-Proyectos.git </w:t>
            </w:r>
          </w:p>
          <w:p w14:paraId="0ACC49E0" w14:textId="77820157" w:rsidR="007F159D" w:rsidRPr="007F159D" w:rsidRDefault="007F159D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rFonts w:ascii="Segoe UI" w:hAnsi="Segoe UI" w:cs="Segoe UI"/>
                <w:sz w:val="20"/>
                <w:szCs w:val="20"/>
                <w:shd w:val="clear" w:color="auto" w:fill="F3F2EF"/>
              </w:rPr>
              <w:t>https://www.linkedin.com/in/ulises-rodriguez-87267a228</w:t>
            </w:r>
          </w:p>
          <w:p w14:paraId="251E11BF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EA3CFE762D8447D9BCEFA0494B646BEA"/>
              </w:placeholder>
              <w:temporary/>
              <w:showingPlcHdr/>
              <w15:appearance w15:val="hidden"/>
            </w:sdtPr>
            <w:sdtEndPr/>
            <w:sdtContent>
              <w:p w14:paraId="0D9B8C01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2356BE02" w14:textId="04274544" w:rsidR="00036450" w:rsidRPr="00D613D8" w:rsidRDefault="00593677" w:rsidP="00866C31">
            <w:pPr>
              <w:rPr>
                <w:rFonts w:ascii="Arial" w:hAnsi="Arial" w:cs="Arial"/>
                <w:color w:val="B85A22" w:themeColor="accent2" w:themeShade="BF"/>
                <w:sz w:val="20"/>
                <w:szCs w:val="20"/>
              </w:rPr>
            </w:pPr>
            <w:hyperlink r:id="rId11" w:history="1">
              <w:r w:rsidR="00371B25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uliisesrodriguez809@gmail.com</w:t>
              </w:r>
            </w:hyperlink>
          </w:p>
          <w:p w14:paraId="1F5B72F5" w14:textId="3AA7CC3B" w:rsidR="00866C31" w:rsidRPr="00D613D8" w:rsidRDefault="00593677" w:rsidP="007F159D">
            <w:pPr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866C31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rodriguezulises809@gmail.com</w:t>
              </w:r>
            </w:hyperlink>
          </w:p>
          <w:p w14:paraId="7031F8B3" w14:textId="4C8EDA59" w:rsidR="00866C31" w:rsidRPr="007F159D" w:rsidRDefault="00866C31" w:rsidP="00866C31">
            <w:pPr>
              <w:pStyle w:val="Ttulo3"/>
              <w:rPr>
                <w:szCs w:val="22"/>
              </w:rPr>
            </w:pPr>
            <w:r w:rsidRPr="007F159D">
              <w:rPr>
                <w:szCs w:val="22"/>
              </w:rPr>
              <w:t>Perfil</w:t>
            </w:r>
          </w:p>
          <w:p w14:paraId="047FC4EF" w14:textId="10C83619" w:rsidR="00866C31" w:rsidRPr="007F159D" w:rsidRDefault="00866C31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Buena Actitud, con ganas de seguir aprendiendo, mejorando y practicando el conocimiento que ya tengo, muy contento de poder hacer de todo relacionado al desarrollo web</w:t>
            </w:r>
          </w:p>
          <w:sdt>
            <w:sdtPr>
              <w:rPr>
                <w:szCs w:val="22"/>
              </w:rPr>
              <w:id w:val="-1444214663"/>
              <w:placeholder>
                <w:docPart w:val="F2225AEF12F64FCBBAE8C3ECA580AE2E"/>
              </w:placeholder>
              <w:temporary/>
              <w:showingPlcHdr/>
              <w15:appearance w15:val="hidden"/>
            </w:sdtPr>
            <w:sdtEndPr/>
            <w:sdtContent>
              <w:p w14:paraId="6B8D23C3" w14:textId="77777777" w:rsidR="004D3011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Aficiones</w:t>
                </w:r>
              </w:p>
            </w:sdtContent>
          </w:sdt>
          <w:p w14:paraId="20A1E6E7" w14:textId="6340430D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Salir a caminar con mi perro</w:t>
            </w:r>
          </w:p>
          <w:p w14:paraId="7E23F784" w14:textId="093CCB43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Video Juegos</w:t>
            </w:r>
          </w:p>
          <w:p w14:paraId="44DB8DB8" w14:textId="3433D602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Leer</w:t>
            </w:r>
          </w:p>
          <w:p w14:paraId="35D8B4F8" w14:textId="11540AB7" w:rsidR="004D3011" w:rsidRPr="0059649E" w:rsidRDefault="002616A8" w:rsidP="00866C31">
            <w:r w:rsidRPr="007F159D">
              <w:rPr>
                <w:sz w:val="22"/>
              </w:rPr>
              <w:t>Hacer mini proyectos para practicar lo que voy aprendiendo</w:t>
            </w:r>
            <w:r>
              <w:t xml:space="preserve"> </w:t>
            </w:r>
          </w:p>
        </w:tc>
        <w:tc>
          <w:tcPr>
            <w:tcW w:w="711" w:type="dxa"/>
          </w:tcPr>
          <w:p w14:paraId="55A361DD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</w:tcPr>
          <w:sdt>
            <w:sdtPr>
              <w:id w:val="1049110328"/>
              <w:placeholder>
                <w:docPart w:val="56F8C7A808E14F618994A2CB1D82F54F"/>
              </w:placeholder>
              <w:temporary/>
              <w:showingPlcHdr/>
              <w15:appearance w15:val="hidden"/>
            </w:sdtPr>
            <w:sdtEndPr/>
            <w:sdtContent>
              <w:p w14:paraId="77EE37F8" w14:textId="77777777" w:rsidR="001B2ABD" w:rsidRPr="0059649E" w:rsidRDefault="00E25A26" w:rsidP="00866C31">
                <w:pPr>
                  <w:pStyle w:val="Ttulo2"/>
                </w:pPr>
                <w:r w:rsidRPr="00866C31">
                  <w:rPr>
                    <w:sz w:val="28"/>
                    <w:szCs w:val="28"/>
                    <w:lang w:bidi="es-ES"/>
                  </w:rPr>
                  <w:t>EDUCACIÓN</w:t>
                </w:r>
              </w:p>
            </w:sdtContent>
          </w:sdt>
          <w:p w14:paraId="08E61963" w14:textId="4E2874C7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Secundario Completo</w:t>
            </w:r>
          </w:p>
          <w:p w14:paraId="7E689AD7" w14:textId="0055F3E0" w:rsidR="00036450" w:rsidRPr="00866C31" w:rsidRDefault="00371B25" w:rsidP="00866C31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Instituto secundario Bernardo </w:t>
            </w:r>
            <w:r w:rsidR="002616A8" w:rsidRPr="00866C31">
              <w:rPr>
                <w:sz w:val="24"/>
                <w:szCs w:val="24"/>
              </w:rPr>
              <w:t>Larroudé</w:t>
            </w:r>
            <w:r w:rsidRPr="00866C31">
              <w:rPr>
                <w:sz w:val="24"/>
                <w:szCs w:val="24"/>
              </w:rPr>
              <w:t xml:space="preserve"> P-28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- </w:t>
            </w:r>
            <w:r w:rsidRPr="00866C31">
              <w:rPr>
                <w:sz w:val="24"/>
                <w:szCs w:val="24"/>
              </w:rPr>
              <w:t>2014</w:t>
            </w:r>
          </w:p>
          <w:p w14:paraId="110D85FF" w14:textId="5639ABFC" w:rsidR="00036450" w:rsidRPr="00866C31" w:rsidRDefault="00036450" w:rsidP="00866C31">
            <w:pPr>
              <w:rPr>
                <w:sz w:val="24"/>
                <w:szCs w:val="24"/>
              </w:rPr>
            </w:pPr>
          </w:p>
          <w:p w14:paraId="4EDA51D1" w14:textId="317B6EC6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(en curso)</w:t>
            </w:r>
          </w:p>
          <w:p w14:paraId="253F7172" w14:textId="5EE5E086" w:rsidR="002616A8" w:rsidRDefault="002616A8" w:rsidP="00C963C4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Nombre: </w:t>
            </w:r>
            <w:r w:rsidR="00371B25" w:rsidRPr="00866C31">
              <w:rPr>
                <w:sz w:val="24"/>
                <w:szCs w:val="24"/>
              </w:rPr>
              <w:t>Universidad Nacional de Córdoba: Facultad de Matemáticas, Física, Astronomía y Computación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  <w:lang w:bidi="es-ES"/>
              </w:rPr>
              <w:t>–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</w:rPr>
              <w:t>(FAMAF)</w:t>
            </w:r>
          </w:p>
          <w:p w14:paraId="33E3611A" w14:textId="77777777" w:rsidR="00C963C4" w:rsidRPr="00C963C4" w:rsidRDefault="00C963C4" w:rsidP="00C963C4"/>
          <w:p w14:paraId="0914E4F0" w14:textId="019F7F31" w:rsidR="00C963C4" w:rsidRPr="00D613D8" w:rsidRDefault="002616A8" w:rsidP="00866C31">
            <w:p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Titulo</w:t>
            </w:r>
            <w:r w:rsidRPr="00866C31">
              <w:rPr>
                <w:sz w:val="24"/>
                <w:szCs w:val="24"/>
                <w:lang w:bidi="es-ES"/>
              </w:rPr>
              <w:t>: Licenciatura en ciencias de la computación</w:t>
            </w:r>
          </w:p>
          <w:p w14:paraId="50C6252E" w14:textId="6A17D5B4" w:rsidR="00036450" w:rsidRPr="00C963C4" w:rsidRDefault="002616A8" w:rsidP="00866C31">
            <w:pPr>
              <w:pStyle w:val="Ttulo2"/>
              <w:rPr>
                <w:sz w:val="24"/>
                <w:szCs w:val="24"/>
              </w:rPr>
            </w:pPr>
            <w:r w:rsidRPr="00C963C4">
              <w:rPr>
                <w:sz w:val="24"/>
                <w:szCs w:val="24"/>
              </w:rPr>
              <w:t>Habilidades IT</w:t>
            </w:r>
          </w:p>
          <w:p w14:paraId="2ECACCE1" w14:textId="4991B9ED" w:rsidR="00036450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Lenguajes</w:t>
            </w:r>
            <w:r w:rsidR="00CD4BA4">
              <w:rPr>
                <w:sz w:val="24"/>
                <w:szCs w:val="24"/>
              </w:rPr>
              <w:t>/bibliotecas/</w:t>
            </w:r>
            <w:proofErr w:type="spellStart"/>
            <w:r w:rsidR="00CD4BA4">
              <w:rPr>
                <w:sz w:val="24"/>
                <w:szCs w:val="24"/>
              </w:rPr>
              <w:t>fram</w:t>
            </w:r>
            <w:r w:rsidR="006E368C">
              <w:rPr>
                <w:sz w:val="24"/>
                <w:szCs w:val="24"/>
              </w:rPr>
              <w:t>e</w:t>
            </w:r>
            <w:r w:rsidR="00CD4BA4">
              <w:rPr>
                <w:sz w:val="24"/>
                <w:szCs w:val="24"/>
              </w:rPr>
              <w:t>works</w:t>
            </w:r>
            <w:proofErr w:type="spellEnd"/>
            <w:r w:rsidRPr="00866C31">
              <w:rPr>
                <w:sz w:val="24"/>
                <w:szCs w:val="24"/>
              </w:rPr>
              <w:t>: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59C0005" w14:textId="7446EA90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JavaScript</w:t>
            </w:r>
          </w:p>
          <w:p w14:paraId="5FA19AC9" w14:textId="00FA22E1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HTML</w:t>
            </w:r>
          </w:p>
          <w:p w14:paraId="1718C3F1" w14:textId="4B92965D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CSS</w:t>
            </w:r>
            <w:r w:rsidR="001B7861">
              <w:rPr>
                <w:sz w:val="24"/>
                <w:szCs w:val="24"/>
                <w:lang w:bidi="es-ES"/>
              </w:rPr>
              <w:t xml:space="preserve">, </w:t>
            </w:r>
            <w:r w:rsidR="001B7861">
              <w:rPr>
                <w:sz w:val="24"/>
                <w:szCs w:val="24"/>
                <w:lang w:bidi="es-ES"/>
              </w:rPr>
              <w:t>B</w:t>
            </w:r>
            <w:r w:rsidR="001B7861" w:rsidRPr="001B7861">
              <w:rPr>
                <w:sz w:val="24"/>
                <w:szCs w:val="24"/>
                <w:lang w:bidi="es-ES"/>
              </w:rPr>
              <w:t>ootstrap</w:t>
            </w:r>
          </w:p>
          <w:p w14:paraId="5DF892A3" w14:textId="5CA6120F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proofErr w:type="spellStart"/>
            <w:r w:rsidRPr="00866C31">
              <w:rPr>
                <w:sz w:val="24"/>
                <w:szCs w:val="24"/>
                <w:lang w:bidi="es-ES"/>
              </w:rPr>
              <w:t>React</w:t>
            </w:r>
            <w:proofErr w:type="spellEnd"/>
            <w:r w:rsidRPr="00866C31">
              <w:rPr>
                <w:sz w:val="24"/>
                <w:szCs w:val="24"/>
                <w:lang w:bidi="es-ES"/>
              </w:rPr>
              <w:t xml:space="preserve"> JS</w:t>
            </w:r>
            <w:r w:rsidR="001B7861">
              <w:rPr>
                <w:sz w:val="24"/>
                <w:szCs w:val="24"/>
                <w:lang w:bidi="es-ES"/>
              </w:rPr>
              <w:t xml:space="preserve">, </w:t>
            </w:r>
            <w:proofErr w:type="spellStart"/>
            <w:r w:rsidR="001B7861">
              <w:rPr>
                <w:sz w:val="24"/>
                <w:szCs w:val="24"/>
                <w:lang w:bidi="es-ES"/>
              </w:rPr>
              <w:t>R</w:t>
            </w:r>
            <w:r w:rsidR="001B7861" w:rsidRPr="001B7861">
              <w:rPr>
                <w:sz w:val="24"/>
                <w:szCs w:val="24"/>
                <w:lang w:bidi="es-ES"/>
              </w:rPr>
              <w:t>eact</w:t>
            </w:r>
            <w:proofErr w:type="spellEnd"/>
            <w:r w:rsidR="001B7861">
              <w:rPr>
                <w:sz w:val="24"/>
                <w:szCs w:val="24"/>
                <w:lang w:bidi="es-ES"/>
              </w:rPr>
              <w:t>-B</w:t>
            </w:r>
            <w:r w:rsidR="001B7861" w:rsidRPr="001B7861">
              <w:rPr>
                <w:sz w:val="24"/>
                <w:szCs w:val="24"/>
                <w:lang w:bidi="es-ES"/>
              </w:rPr>
              <w:t>ootstrap</w:t>
            </w:r>
          </w:p>
          <w:p w14:paraId="0504875D" w14:textId="6118F502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Python (en proceso)</w:t>
            </w:r>
          </w:p>
          <w:p w14:paraId="0D336668" w14:textId="6E73C1CD" w:rsidR="004D3011" w:rsidRDefault="00C963C4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My</w:t>
            </w:r>
            <w:r w:rsidR="002616A8" w:rsidRPr="00866C31">
              <w:rPr>
                <w:sz w:val="24"/>
                <w:szCs w:val="24"/>
                <w:lang w:bidi="es-ES"/>
              </w:rPr>
              <w:t>SQL (</w:t>
            </w:r>
            <w:r>
              <w:rPr>
                <w:sz w:val="24"/>
                <w:szCs w:val="24"/>
                <w:lang w:bidi="es-ES"/>
              </w:rPr>
              <w:t>básico</w:t>
            </w:r>
            <w:r w:rsidR="002616A8" w:rsidRPr="00866C31">
              <w:rPr>
                <w:sz w:val="24"/>
                <w:szCs w:val="24"/>
                <w:lang w:bidi="es-ES"/>
              </w:rPr>
              <w:t>)</w:t>
            </w:r>
          </w:p>
          <w:p w14:paraId="54EBC314" w14:textId="2FE14297" w:rsidR="00C963C4" w:rsidRPr="00C963C4" w:rsidRDefault="00C963C4" w:rsidP="00C963C4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Tablas de datos</w:t>
            </w:r>
          </w:p>
          <w:p w14:paraId="39D0FBDA" w14:textId="77777777" w:rsidR="00866C31" w:rsidRPr="00866C31" w:rsidRDefault="00866C31" w:rsidP="00866C31">
            <w:pPr>
              <w:pStyle w:val="Prrafodelista"/>
              <w:rPr>
                <w:sz w:val="24"/>
                <w:szCs w:val="24"/>
                <w:lang w:bidi="es-ES"/>
              </w:rPr>
            </w:pPr>
          </w:p>
          <w:p w14:paraId="07EC6DE4" w14:textId="0ECB67F4" w:rsidR="004D3011" w:rsidRPr="00866C31" w:rsidRDefault="002616A8" w:rsidP="00866C31">
            <w:pPr>
              <w:pStyle w:val="Ttulo4"/>
              <w:rPr>
                <w:bCs/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Idiomas:</w:t>
            </w:r>
            <w:r w:rsidR="002D3CA3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061FB4AE" w14:textId="405DE3D7" w:rsidR="004D3011" w:rsidRPr="00866C31" w:rsidRDefault="002616A8" w:rsidP="00866C31">
            <w:pPr>
              <w:pStyle w:val="Fech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Ingles</w:t>
            </w:r>
            <w:proofErr w:type="spellEnd"/>
            <w:r w:rsidRPr="00866C31">
              <w:rPr>
                <w:sz w:val="24"/>
                <w:szCs w:val="24"/>
              </w:rPr>
              <w:t xml:space="preserve"> – </w:t>
            </w:r>
            <w:proofErr w:type="gramStart"/>
            <w:r w:rsidRPr="00866C31">
              <w:rPr>
                <w:sz w:val="24"/>
                <w:szCs w:val="24"/>
              </w:rPr>
              <w:t xml:space="preserve">“ </w:t>
            </w:r>
            <w:proofErr w:type="spellStart"/>
            <w:r w:rsidRPr="00866C31">
              <w:rPr>
                <w:sz w:val="24"/>
                <w:szCs w:val="24"/>
              </w:rPr>
              <w:t>Fisk</w:t>
            </w:r>
            <w:proofErr w:type="spellEnd"/>
            <w:proofErr w:type="gramEnd"/>
            <w:r w:rsidRPr="00866C31">
              <w:rPr>
                <w:sz w:val="24"/>
                <w:szCs w:val="24"/>
              </w:rPr>
              <w:t xml:space="preserve"> Ingles Certificado “</w:t>
            </w:r>
          </w:p>
          <w:p w14:paraId="09631D21" w14:textId="77777777" w:rsidR="004D3011" w:rsidRPr="00866C31" w:rsidRDefault="004D3011" w:rsidP="00866C31">
            <w:pPr>
              <w:rPr>
                <w:sz w:val="24"/>
                <w:szCs w:val="24"/>
              </w:rPr>
            </w:pPr>
          </w:p>
          <w:p w14:paraId="4192DC6B" w14:textId="77777777" w:rsidR="002616A8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Ofimática</w:t>
            </w:r>
            <w:r w:rsidRPr="00866C31">
              <w:rPr>
                <w:sz w:val="24"/>
                <w:szCs w:val="24"/>
                <w:lang w:bidi="es-ES"/>
              </w:rPr>
              <w:t>:</w:t>
            </w:r>
          </w:p>
          <w:p w14:paraId="1891DC57" w14:textId="28DE2BD1" w:rsidR="004D3011" w:rsidRPr="00866C31" w:rsidRDefault="002616A8" w:rsidP="00866C31">
            <w:pPr>
              <w:pStyle w:val="Ttulo4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 w:rsidRPr="00866C31">
              <w:rPr>
                <w:b w:val="0"/>
                <w:sz w:val="24"/>
                <w:szCs w:val="24"/>
              </w:rPr>
              <w:t>Word</w:t>
            </w:r>
          </w:p>
          <w:p w14:paraId="6E43C525" w14:textId="33E90DF4" w:rsidR="002616A8" w:rsidRPr="00866C31" w:rsidRDefault="002616A8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Excel</w:t>
            </w:r>
          </w:p>
          <w:p w14:paraId="364ADA7D" w14:textId="75315C90" w:rsidR="002616A8" w:rsidRPr="00866C31" w:rsidRDefault="00866C31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Power</w:t>
            </w:r>
            <w:proofErr w:type="spellEnd"/>
            <w:r w:rsidRPr="00866C31">
              <w:rPr>
                <w:sz w:val="24"/>
                <w:szCs w:val="24"/>
              </w:rPr>
              <w:t xml:space="preserve"> Point</w:t>
            </w:r>
          </w:p>
          <w:p w14:paraId="35FC9C04" w14:textId="5A40B89A" w:rsidR="002616A8" w:rsidRPr="00866C31" w:rsidRDefault="002616A8" w:rsidP="00866C31">
            <w:pPr>
              <w:rPr>
                <w:sz w:val="24"/>
                <w:szCs w:val="24"/>
              </w:rPr>
            </w:pPr>
          </w:p>
          <w:p w14:paraId="31303B75" w14:textId="3847EEC9" w:rsidR="00866C3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Otros</w:t>
            </w:r>
            <w:r w:rsidRPr="00866C31">
              <w:rPr>
                <w:sz w:val="24"/>
                <w:szCs w:val="24"/>
              </w:rPr>
              <w:t>:</w:t>
            </w:r>
          </w:p>
          <w:p w14:paraId="6FE8107C" w14:textId="6F9969EF" w:rsidR="002616A8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Git</w:t>
            </w:r>
          </w:p>
          <w:p w14:paraId="6B81E52A" w14:textId="77777777" w:rsidR="00D613D8" w:rsidRPr="00D613D8" w:rsidRDefault="00D613D8" w:rsidP="00D613D8">
            <w:pPr>
              <w:pStyle w:val="Prrafodelista"/>
              <w:rPr>
                <w:sz w:val="24"/>
                <w:szCs w:val="24"/>
              </w:rPr>
            </w:pPr>
          </w:p>
          <w:p w14:paraId="2EBEB299" w14:textId="2873FA5C" w:rsidR="004D301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Sistemas</w:t>
            </w:r>
            <w:r w:rsidRPr="00866C31">
              <w:rPr>
                <w:sz w:val="24"/>
                <w:szCs w:val="24"/>
              </w:rPr>
              <w:t xml:space="preserve"> </w:t>
            </w:r>
            <w:r w:rsidRPr="00866C31">
              <w:rPr>
                <w:b/>
                <w:bCs/>
                <w:sz w:val="24"/>
                <w:szCs w:val="24"/>
              </w:rPr>
              <w:t>Operativos</w:t>
            </w:r>
            <w:r w:rsidRPr="00866C31">
              <w:rPr>
                <w:sz w:val="24"/>
                <w:szCs w:val="24"/>
              </w:rPr>
              <w:t>:</w:t>
            </w:r>
          </w:p>
          <w:p w14:paraId="04585D4A" w14:textId="252B4E9E" w:rsidR="002616A8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Windows</w:t>
            </w:r>
          </w:p>
          <w:p w14:paraId="64D66BE0" w14:textId="17044702" w:rsidR="00036450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Linux </w:t>
            </w:r>
          </w:p>
          <w:p w14:paraId="10F5577B" w14:textId="43FF55EC" w:rsidR="00036450" w:rsidRPr="0059649E" w:rsidRDefault="00036450" w:rsidP="00866C31">
            <w:pPr>
              <w:rPr>
                <w:color w:val="FFFFFF" w:themeColor="background1"/>
              </w:rPr>
            </w:pPr>
          </w:p>
        </w:tc>
      </w:tr>
    </w:tbl>
    <w:p w14:paraId="7185B359" w14:textId="77777777" w:rsidR="002616A8" w:rsidRPr="002616A8" w:rsidRDefault="002616A8" w:rsidP="002616A8"/>
    <w:sectPr w:rsidR="002616A8" w:rsidRPr="002616A8" w:rsidSect="0059649E"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7FDF2" w14:textId="77777777" w:rsidR="00593677" w:rsidRDefault="00593677" w:rsidP="000C45FF">
      <w:r>
        <w:separator/>
      </w:r>
    </w:p>
  </w:endnote>
  <w:endnote w:type="continuationSeparator" w:id="0">
    <w:p w14:paraId="29C0B6DA" w14:textId="77777777" w:rsidR="00593677" w:rsidRDefault="0059367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9F433" w14:textId="77777777" w:rsidR="00593677" w:rsidRDefault="00593677" w:rsidP="000C45FF">
      <w:r>
        <w:separator/>
      </w:r>
    </w:p>
  </w:footnote>
  <w:footnote w:type="continuationSeparator" w:id="0">
    <w:p w14:paraId="72D2CDC6" w14:textId="77777777" w:rsidR="00593677" w:rsidRDefault="00593677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606A4"/>
    <w:multiLevelType w:val="hybridMultilevel"/>
    <w:tmpl w:val="B018101A"/>
    <w:lvl w:ilvl="0" w:tplc="F9EC7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535A9"/>
    <w:multiLevelType w:val="hybridMultilevel"/>
    <w:tmpl w:val="BBE49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AB20A7B"/>
    <w:multiLevelType w:val="hybridMultilevel"/>
    <w:tmpl w:val="71DC86B6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3CB9359E"/>
    <w:multiLevelType w:val="hybridMultilevel"/>
    <w:tmpl w:val="6B4246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3A3B6A"/>
    <w:multiLevelType w:val="hybridMultilevel"/>
    <w:tmpl w:val="3AB469F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3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7"/>
  </w:num>
  <w:num w:numId="14">
    <w:abstractNumId w:val="15"/>
  </w:num>
  <w:num w:numId="15">
    <w:abstractNumId w:val="14"/>
  </w:num>
  <w:num w:numId="16">
    <w:abstractNumId w:val="11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25"/>
    <w:rsid w:val="00036450"/>
    <w:rsid w:val="00075675"/>
    <w:rsid w:val="00094499"/>
    <w:rsid w:val="000C45FF"/>
    <w:rsid w:val="000D5087"/>
    <w:rsid w:val="000E3FD1"/>
    <w:rsid w:val="00112054"/>
    <w:rsid w:val="001424E5"/>
    <w:rsid w:val="001525E1"/>
    <w:rsid w:val="00180329"/>
    <w:rsid w:val="0019001F"/>
    <w:rsid w:val="001A74A5"/>
    <w:rsid w:val="001B2ABD"/>
    <w:rsid w:val="001B7861"/>
    <w:rsid w:val="001E0391"/>
    <w:rsid w:val="001E1759"/>
    <w:rsid w:val="001F1ECC"/>
    <w:rsid w:val="002400EB"/>
    <w:rsid w:val="002559EC"/>
    <w:rsid w:val="00256CF7"/>
    <w:rsid w:val="002616A8"/>
    <w:rsid w:val="00281FD5"/>
    <w:rsid w:val="002D3CA3"/>
    <w:rsid w:val="002D54F8"/>
    <w:rsid w:val="0030481B"/>
    <w:rsid w:val="003156FC"/>
    <w:rsid w:val="003254B5"/>
    <w:rsid w:val="0037121F"/>
    <w:rsid w:val="00371B25"/>
    <w:rsid w:val="003A6B7D"/>
    <w:rsid w:val="003B06CA"/>
    <w:rsid w:val="004071FC"/>
    <w:rsid w:val="004142CD"/>
    <w:rsid w:val="00445947"/>
    <w:rsid w:val="004561E8"/>
    <w:rsid w:val="004813B3"/>
    <w:rsid w:val="00496591"/>
    <w:rsid w:val="004C63E4"/>
    <w:rsid w:val="004D3011"/>
    <w:rsid w:val="005262AC"/>
    <w:rsid w:val="00593677"/>
    <w:rsid w:val="0059649E"/>
    <w:rsid w:val="005E39D5"/>
    <w:rsid w:val="00600670"/>
    <w:rsid w:val="0062123A"/>
    <w:rsid w:val="00646E75"/>
    <w:rsid w:val="006771D0"/>
    <w:rsid w:val="006E368C"/>
    <w:rsid w:val="00715FCB"/>
    <w:rsid w:val="00743101"/>
    <w:rsid w:val="007775E1"/>
    <w:rsid w:val="007867A0"/>
    <w:rsid w:val="007927F5"/>
    <w:rsid w:val="007F159D"/>
    <w:rsid w:val="00802CA0"/>
    <w:rsid w:val="00866C31"/>
    <w:rsid w:val="009260CD"/>
    <w:rsid w:val="00952C25"/>
    <w:rsid w:val="009A09AC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607F6"/>
    <w:rsid w:val="00C72BED"/>
    <w:rsid w:val="00C9578B"/>
    <w:rsid w:val="00C963C4"/>
    <w:rsid w:val="00CB0055"/>
    <w:rsid w:val="00CC0C6D"/>
    <w:rsid w:val="00CD4BA4"/>
    <w:rsid w:val="00D04BFE"/>
    <w:rsid w:val="00D2522B"/>
    <w:rsid w:val="00D422DE"/>
    <w:rsid w:val="00D5459D"/>
    <w:rsid w:val="00D613D8"/>
    <w:rsid w:val="00DA1F4D"/>
    <w:rsid w:val="00DD172A"/>
    <w:rsid w:val="00DF4127"/>
    <w:rsid w:val="00E25A26"/>
    <w:rsid w:val="00E4381A"/>
    <w:rsid w:val="00E55D74"/>
    <w:rsid w:val="00EE4C8D"/>
    <w:rsid w:val="00F60274"/>
    <w:rsid w:val="00F77FB9"/>
    <w:rsid w:val="00F94526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E6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7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rodriguezulises809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liisesrodriguez809@gmail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li\AppData\Local\Microsoft\Office\16.0\DTS\es-ES%7bFAEBD04B-DAAF-4951-8BD8-ABDD05C37E0E%7d\%7b9B969228-299F-4C27-A94D-2539B6D2665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E077997AD45A3BF32BC7FE8B9D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170BF-5C6D-4F1D-AD7F-2B111282E80C}"/>
      </w:docPartPr>
      <w:docPartBody>
        <w:p w:rsidR="0002271F" w:rsidRDefault="004752DE">
          <w:pPr>
            <w:pStyle w:val="ADAE077997AD45A3BF32BC7FE8B9DBE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67F8FE83062422F91A66021609B8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CD018-2D48-4134-957E-7F198AA9C7F1}"/>
      </w:docPartPr>
      <w:docPartBody>
        <w:p w:rsidR="0002271F" w:rsidRDefault="004752DE">
          <w:pPr>
            <w:pStyle w:val="067F8FE83062422F91A66021609B8971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EA3CFE762D8447D9BCEFA0494B64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A85FD-2D12-4D35-B5E9-0E8712699EF1}"/>
      </w:docPartPr>
      <w:docPartBody>
        <w:p w:rsidR="0002271F" w:rsidRDefault="004752DE">
          <w:pPr>
            <w:pStyle w:val="EA3CFE762D8447D9BCEFA0494B646BE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F2225AEF12F64FCBBAE8C3ECA580A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EC6D2-C442-4632-B9C5-203B2CFEE9E8}"/>
      </w:docPartPr>
      <w:docPartBody>
        <w:p w:rsidR="0002271F" w:rsidRDefault="004752DE">
          <w:pPr>
            <w:pStyle w:val="F2225AEF12F64FCBBAE8C3ECA580AE2E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56F8C7A808E14F618994A2CB1D82F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07095-F58D-43B0-937B-D59B6B0A170E}"/>
      </w:docPartPr>
      <w:docPartBody>
        <w:p w:rsidR="0002271F" w:rsidRDefault="004752DE">
          <w:pPr>
            <w:pStyle w:val="56F8C7A808E14F618994A2CB1D82F54F"/>
          </w:pPr>
          <w:r w:rsidRPr="0059649E">
            <w:rPr>
              <w:lang w:bidi="es-ES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2E"/>
    <w:rsid w:val="0002271F"/>
    <w:rsid w:val="00164B2E"/>
    <w:rsid w:val="004752DE"/>
    <w:rsid w:val="00584036"/>
    <w:rsid w:val="00832F1D"/>
    <w:rsid w:val="00A01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AE077997AD45A3BF32BC7FE8B9DBE3">
    <w:name w:val="ADAE077997AD45A3BF32BC7FE8B9DBE3"/>
  </w:style>
  <w:style w:type="paragraph" w:customStyle="1" w:styleId="067F8FE83062422F91A66021609B8971">
    <w:name w:val="067F8FE83062422F91A66021609B8971"/>
  </w:style>
  <w:style w:type="paragraph" w:customStyle="1" w:styleId="A25FA1A846D94BB783FF5DBCFB84EC46">
    <w:name w:val="A25FA1A846D94BB783FF5DBCFB84EC46"/>
  </w:style>
  <w:style w:type="paragraph" w:customStyle="1" w:styleId="EA3CFE762D8447D9BCEFA0494B646BEA">
    <w:name w:val="EA3CFE762D8447D9BCEFA0494B646BE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2225AEF12F64FCBBAE8C3ECA580AE2E">
    <w:name w:val="F2225AEF12F64FCBBAE8C3ECA580AE2E"/>
  </w:style>
  <w:style w:type="paragraph" w:customStyle="1" w:styleId="56F8C7A808E14F618994A2CB1D82F54F">
    <w:name w:val="56F8C7A808E14F618994A2CB1D82F54F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{9B969228-299F-4C27-A94D-2539B6D26656}tf00546271_win32</Template>
  <TotalTime>0</TotalTime>
  <Pages>1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2022-10-04T17:53:00Z</dcterms:created>
  <dcterms:modified xsi:type="dcterms:W3CDTF">2022-10-13T16:14:00Z</dcterms:modified>
</cp:coreProperties>
</file>